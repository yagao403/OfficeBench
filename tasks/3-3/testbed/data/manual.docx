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608FBC8" w14:textId="77777777" w:rsidR="006C5C24" w:rsidRDefault="006C5C24" w:rsidP="005012BC">
      <w:pPr>
        <w:spacing w:before="0" w:after="200" w:line="240" w:lineRule="auto"/>
        <w:ind w:left="4395"/>
        <w:rPr>
          <w:rFonts w:ascii="Arial Narrow" w:hAnsi="Arial Narrow"/>
          <w:b/>
          <w:caps/>
          <w:color w:val="4C628C" w:themeColor="accent1"/>
          <w:sz w:val="44"/>
          <w:szCs w:val="44"/>
        </w:rPr>
      </w:pPr>
    </w:p>
    <w:p w14:paraId="61B000AB" w14:textId="77777777" w:rsidR="006C5C24" w:rsidRDefault="001B4B8E" w:rsidP="005012BC">
      <w:pPr>
        <w:spacing w:before="0" w:after="200" w:line="240" w:lineRule="auto"/>
        <w:ind w:left="4395"/>
        <w:rPr>
          <w:rFonts w:ascii="Arial Narrow" w:hAnsi="Arial Narrow"/>
          <w:b/>
          <w:caps/>
          <w:color w:val="4C628C" w:themeColor="accent1"/>
          <w:sz w:val="44"/>
          <w:szCs w:val="4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35040" behindDoc="1" locked="1" layoutInCell="1" allowOverlap="1" wp14:anchorId="107C100E" wp14:editId="02809B97">
                <wp:simplePos x="0" y="0"/>
                <wp:positionH relativeFrom="page">
                  <wp:posOffset>-3060700</wp:posOffset>
                </wp:positionH>
                <wp:positionV relativeFrom="page">
                  <wp:posOffset>-226695</wp:posOffset>
                </wp:positionV>
                <wp:extent cx="13222800" cy="8640000"/>
                <wp:effectExtent l="0" t="0" r="0" b="889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2800" cy="8640000"/>
                          <a:chOff x="-4805" y="-323"/>
                          <a:chExt cx="20825" cy="13607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-4805" y="-323"/>
                            <a:ext cx="20825" cy="13607"/>
                            <a:chOff x="-4825" y="-403"/>
                            <a:chExt cx="20825" cy="13607"/>
                          </a:xfrm>
                        </wpg:grpSpPr>
                        <wps:wsp>
                          <wps:cNvPr id="6" name="Rectangle 4" title="Grey background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2" y="-403"/>
                              <a:ext cx="10908" cy="1360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5400" dir="5400000" algn="ctr" rotWithShape="0">
                                      <a:srgbClr val="80808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  <wpg:grpSp>
                          <wpg:cNvPr id="7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-4825" y="-238"/>
                              <a:ext cx="10083" cy="12671"/>
                              <a:chOff x="-4823" y="-240"/>
                              <a:chExt cx="10083" cy="12671"/>
                            </a:xfrm>
                          </wpg:grpSpPr>
                          <wpg:grpSp>
                            <wpg:cNvPr id="9" name="Group 6"/>
                            <wpg:cNvGrpSpPr>
                              <a:grpSpLocks/>
                            </wpg:cNvGrpSpPr>
                            <wpg:grpSpPr bwMode="auto">
                              <a:xfrm>
                                <a:off x="-4823" y="-240"/>
                                <a:ext cx="10083" cy="12671"/>
                                <a:chOff x="-4823" y="-240"/>
                                <a:chExt cx="10083" cy="12671"/>
                              </a:xfrm>
                            </wpg:grpSpPr>
                            <wps:wsp>
                              <wps:cNvPr id="10" name="Rectangle 7" title="Background color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0" y="-240"/>
                                  <a:ext cx="5240" cy="12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4A7EBB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5400" dir="5400000" algn="ctr" rotWithShape="0">
                                          <a:srgbClr val="808080">
                                            <a:alpha val="35001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91440" rIns="91440" bIns="91440" anchor="t" anchorCtr="0" upright="1">
                                <a:noAutofit/>
                              </wps:bodyPr>
                            </wps:wsp>
                            <wps:wsp>
                              <wps:cNvPr id="11" name="AutoShap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4823" y="-159"/>
                                  <a:ext cx="10083" cy="12590"/>
                                </a:xfrm>
                                <a:prstGeom prst="parallelogram">
                                  <a:avLst>
                                    <a:gd name="adj" fmla="val 74569"/>
                                  </a:avLst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4A7EBB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5400" dir="5400000" algn="ctr" rotWithShape="0">
                                          <a:srgbClr val="808080">
                                            <a:alpha val="35001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91440" rIns="91440" bIns="9144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4" name="Line 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289" y="-200"/>
                                <a:ext cx="4920" cy="8140"/>
                              </a:xfrm>
                              <a:prstGeom prst="line">
                                <a:avLst/>
                              </a:prstGeom>
                              <a:noFill/>
                              <a:ln w="4445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5400" dir="5400000" algn="ctr" rotWithShape="0">
                                        <a:srgbClr val="80808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-223" y="-223"/>
                            <a:ext cx="4300" cy="69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F2E9F" id="Group 4" o:spid="_x0000_s1026" alt="&quot;&quot;" style="position:absolute;margin-left:-241pt;margin-top:-17.85pt;width:1041.15pt;height:680.3pt;z-index:-251581440;mso-position-horizontal-relative:page;mso-position-vertical-relative:page" coordorigin="-4805,-323" coordsize="20825,1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">
                <v:group id="Group 3" o:spid="_x0000_s1027" style="position:absolute;left:-4805;top:-323;width:20825;height:13607" coordorigin="-4825,-403" coordsize="20825,1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4" o:spid="_x0000_s1028" style="position:absolute;left:5092;top:-403;width:10908;height:1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" fillcolor="#f2f2f2 [3214]" stroked="f" strokecolor="#4a7ebb" strokeweight="1.5pt">
                    <v:shadow opacity="22938f" offset="0"/>
                    <v:textbox inset=",7.2pt,,7.2pt"/>
                  </v:rect>
                  <v:group id="Group 5" o:spid="_x0000_s1029" style="position:absolute;left:-4825;top:-238;width:10083;height:12671" coordorigin="-4823,-240" coordsize="10083,12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group id="Group 6" o:spid="_x0000_s1030" style="position:absolute;left:-4823;top:-240;width:10083;height:12671" coordorigin="-4823,-240" coordsize="10083,12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7" o:spid="_x0000_s1031" style="position:absolute;left:-60;top:-240;width:5240;height:12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" fillcolor="#4c628c [3204]" stroked="f" strokecolor="#4a7ebb" strokeweight="1.5pt">
                        <v:shadow opacity="22938f" offset="0"/>
                        <v:textbox inset=",7.2pt,,7.2pt"/>
                      </v:rect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AutoShape 8" o:spid="_x0000_s1032" type="#_x0000_t7" style="position:absolute;left:-4823;top:-159;width:10083;height:1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" adj="16107" fillcolor="white [3212]" stroked="f" strokecolor="#4a7ebb" strokeweight="1.5pt">
                        <v:shadow opacity="22938f" offset="0"/>
                        <v:textbox inset=",7.2pt,,7.2pt"/>
                      </v:shape>
                    </v:group>
                    <v:line id="Line 9" o:spid="_x0000_s1033" style="position:absolute;flip:y;visibility:visible;mso-wrap-style:square" from="-289,-200" to="4631,7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" strokecolor="#d0cc72 [3205]" strokeweight="3.5pt">
                      <v:shadow opacity="22938f" offset="0"/>
                    </v:line>
                  </v:group>
                </v:group>
                <v:line id="Line 10" o:spid="_x0000_s1034" style="position:absolute;flip:x;visibility:visible;mso-wrap-style:square" from="-223,-223" to="4077,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" strokecolor="black [3213]" strokeweight="2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</w:p>
    <w:p w14:paraId="3816983B" w14:textId="77777777" w:rsidR="004A2099" w:rsidRDefault="004A2099" w:rsidP="004A2099">
      <w:pPr>
        <w:spacing w:before="0" w:after="200" w:line="240" w:lineRule="auto"/>
        <w:ind w:left="5103"/>
        <w:rPr>
          <w:rFonts w:ascii="Arial Narrow" w:hAnsi="Arial Narrow"/>
          <w:caps/>
          <w:color w:val="4C628C" w:themeColor="accent1"/>
          <w:sz w:val="47"/>
          <w:szCs w:val="47"/>
        </w:rPr>
      </w:pPr>
    </w:p>
    <w:p w14:paraId="55DAEFCA" w14:textId="77777777" w:rsidR="004A2099" w:rsidRDefault="004A2099" w:rsidP="004A2099">
      <w:pPr>
        <w:spacing w:before="0" w:after="200" w:line="240" w:lineRule="auto"/>
        <w:ind w:left="5103"/>
        <w:rPr>
          <w:rFonts w:ascii="Arial Narrow" w:hAnsi="Arial Narrow"/>
          <w:caps/>
          <w:color w:val="4C628C" w:themeColor="accent1"/>
          <w:sz w:val="47"/>
          <w:szCs w:val="47"/>
        </w:rPr>
      </w:pPr>
    </w:p>
    <w:p w14:paraId="4B2E08DA" w14:textId="77777777" w:rsidR="006319B6" w:rsidRPr="004A2099" w:rsidRDefault="004A2099" w:rsidP="004A2099">
      <w:pPr>
        <w:spacing w:before="0" w:after="200" w:line="240" w:lineRule="auto"/>
        <w:ind w:left="5103"/>
        <w:rPr>
          <w:rFonts w:ascii="Arial Narrow" w:hAnsi="Arial Narrow"/>
          <w:b/>
          <w:caps/>
          <w:color w:val="4C628C" w:themeColor="accent1"/>
          <w:sz w:val="47"/>
          <w:szCs w:val="47"/>
        </w:rPr>
      </w:pPr>
      <w:r w:rsidRPr="004A2099">
        <w:rPr>
          <w:rFonts w:ascii="Arial Narrow" w:hAnsi="Arial Narrow"/>
          <w:caps/>
          <w:color w:val="4C628C" w:themeColor="accent1"/>
          <w:sz w:val="47"/>
          <w:szCs w:val="47"/>
        </w:rPr>
        <w:t>Learn How to Work with</w:t>
      </w:r>
      <w:r>
        <w:rPr>
          <w:rFonts w:ascii="Arial Narrow" w:hAnsi="Arial Narrow"/>
          <w:b/>
          <w:caps/>
          <w:color w:val="4C628C" w:themeColor="accent1"/>
          <w:sz w:val="47"/>
          <w:szCs w:val="47"/>
        </w:rPr>
        <w:br/>
      </w:r>
      <w:r w:rsidRPr="004A2099">
        <w:rPr>
          <w:rFonts w:ascii="Arial Narrow" w:hAnsi="Arial Narrow"/>
          <w:b/>
          <w:caps/>
          <w:color w:val="4C628C" w:themeColor="accent1"/>
          <w:sz w:val="64"/>
          <w:szCs w:val="64"/>
        </w:rPr>
        <w:t>3D Models</w:t>
      </w:r>
      <w:r w:rsidRPr="004A2099">
        <w:rPr>
          <w:rFonts w:ascii="Arial Narrow" w:hAnsi="Arial Narrow"/>
          <w:b/>
          <w:caps/>
          <w:color w:val="4C628C" w:themeColor="accent1"/>
          <w:sz w:val="70"/>
          <w:szCs w:val="70"/>
        </w:rPr>
        <w:t xml:space="preserve"> </w:t>
      </w:r>
      <w:r w:rsidRPr="004A2099">
        <w:rPr>
          <w:rFonts w:ascii="Arial Narrow" w:hAnsi="Arial Narrow"/>
          <w:caps/>
          <w:color w:val="4C628C" w:themeColor="accent1"/>
          <w:sz w:val="47"/>
          <w:szCs w:val="47"/>
        </w:rPr>
        <w:t>in</w:t>
      </w:r>
      <w:r w:rsidRPr="004A2099">
        <w:rPr>
          <w:rFonts w:ascii="Arial Narrow" w:hAnsi="Arial Narrow"/>
          <w:caps/>
          <w:color w:val="4C628C" w:themeColor="accent1"/>
          <w:sz w:val="70"/>
          <w:szCs w:val="70"/>
        </w:rPr>
        <w:t xml:space="preserve"> </w:t>
      </w:r>
      <w:r w:rsidRPr="004A2099">
        <w:rPr>
          <w:rFonts w:ascii="Arial Narrow" w:hAnsi="Arial Narrow"/>
          <w:b/>
          <w:caps/>
          <w:color w:val="4C628C" w:themeColor="accent1"/>
          <w:sz w:val="64"/>
          <w:szCs w:val="64"/>
        </w:rPr>
        <w:t>Word</w:t>
      </w:r>
    </w:p>
    <w:p w14:paraId="40165F53" w14:textId="77777777" w:rsidR="006319B6" w:rsidRPr="00416773" w:rsidRDefault="006319B6" w:rsidP="004A2099">
      <w:pPr>
        <w:pStyle w:val="largertext"/>
        <w:spacing w:before="500" w:after="300"/>
        <w:ind w:left="5103" w:right="113"/>
      </w:pPr>
      <w:r w:rsidRPr="00416773">
        <w:t xml:space="preserve">Word allows you to insert and manipulate a 3D model to view it from all angles and to highlight a feature. </w:t>
      </w:r>
    </w:p>
    <w:p w14:paraId="3553BB9C" w14:textId="77777777" w:rsidR="006319B6" w:rsidRDefault="004A2099" w:rsidP="00375D72">
      <w:pPr>
        <w:spacing w:before="0" w:after="200" w:line="240" w:lineRule="auto"/>
        <w:ind w:left="5103"/>
      </w:pPr>
      <w:r>
        <w:br/>
      </w:r>
      <w:r w:rsidR="006319B6" w:rsidRPr="003902B0">
        <w:t>This document will teach you some of the </w:t>
      </w:r>
      <w:r w:rsidR="006319B6">
        <w:t>basics of </w:t>
      </w:r>
      <w:r w:rsidR="006319B6" w:rsidRPr="003902B0">
        <w:t>manipulating 3D models.</w:t>
      </w:r>
    </w:p>
    <w:p w14:paraId="68511BF2" w14:textId="77777777" w:rsidR="00555C27" w:rsidRDefault="00555C27" w:rsidP="00375D72">
      <w:pPr>
        <w:spacing w:before="0" w:after="200" w:line="240" w:lineRule="auto"/>
        <w:ind w:left="5103"/>
      </w:pPr>
      <w:r>
        <w:t>The second page of this document is an example of a brochure using a 3D model.</w:t>
      </w:r>
    </w:p>
    <w:p w14:paraId="0AAA0FAC" w14:textId="77777777" w:rsidR="006319B6" w:rsidRPr="00ED6E9B" w:rsidRDefault="00555C27" w:rsidP="00ED6E9B">
      <w:pPr>
        <w:spacing w:before="0" w:after="200" w:line="240" w:lineRule="auto"/>
        <w:ind w:left="5103"/>
        <w:rPr>
          <w:sz w:val="28"/>
        </w:rPr>
      </w:pPr>
      <w:r>
        <w:t>The third page provides some instructions and tips on using 3D models in your documents.</w:t>
      </w:r>
      <w:r w:rsidR="00375D72" w:rsidRPr="00375D72">
        <w:rPr>
          <w:noProof/>
          <w:sz w:val="28"/>
          <w:lang w:val="en-GB" w:eastAsia="en-GB"/>
        </w:rPr>
        <w:t xml:space="preserve"> </w:t>
      </w:r>
      <w:r w:rsidR="00375D72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1ADDB3AB" wp14:editId="4642695C">
                <wp:simplePos x="0" y="0"/>
                <wp:positionH relativeFrom="page">
                  <wp:posOffset>8230870</wp:posOffset>
                </wp:positionH>
                <wp:positionV relativeFrom="page">
                  <wp:posOffset>4799330</wp:posOffset>
                </wp:positionV>
                <wp:extent cx="2689200" cy="3351600"/>
                <wp:effectExtent l="0" t="0" r="0" b="20320"/>
                <wp:wrapNone/>
                <wp:docPr id="97" name="Group 9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200" cy="3351600"/>
                          <a:chOff x="0" y="0"/>
                          <a:chExt cx="2688278" cy="3352800"/>
                        </a:xfrm>
                      </wpg:grpSpPr>
                      <wps:wsp>
                        <wps:cNvPr id="19" name="AutoShape 4" title="Abstract graphic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88278" cy="2949575"/>
                          </a:xfrm>
                          <a:prstGeom prst="parallelogram">
                            <a:avLst>
                              <a:gd name="adj" fmla="val 7456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685800" y="1143000"/>
                            <a:ext cx="1532030" cy="220980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5217B" id="Group 97" o:spid="_x0000_s1026" alt="&quot;&quot;" style="position:absolute;margin-left:648.1pt;margin-top:377.9pt;width:211.75pt;height:263.9pt;z-index:251742208;mso-position-horizontal-relative:page;mso-position-vertical-relative:page;mso-width-relative:margin;mso-height-relative:margin" coordsize="2688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">
                <v:shape id="AutoShape 4" o:spid="_x0000_s1027" type="#_x0000_t7" style="position:absolute;width:26882;height:29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" adj="16107" fillcolor="#4c628c [3204]" stroked="f" strokecolor="#4a7ebb" strokeweight="1.5pt">
                  <v:shadow opacity="22938f" offset="0"/>
                  <v:textbox inset=",7.2pt,,7.2pt"/>
                </v:shape>
                <v:line id="Line 5" o:spid="_x0000_s1028" style="position:absolute;flip:y;visibility:visible;mso-wrap-style:square" from="6858,11430" to="22178,3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" strokecolor="#d0cc72 [3205]" strokeweight="3.5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  <w:r w:rsidR="006319B6">
        <w:br w:type="page"/>
      </w:r>
    </w:p>
    <w:p w14:paraId="3927FD85" w14:textId="77777777" w:rsidR="00421CAE" w:rsidRPr="00511306" w:rsidRDefault="00F8478B" w:rsidP="001026A3">
      <w:pPr>
        <w:pStyle w:val="small"/>
        <w:rPr>
          <w:sz w:val="28"/>
        </w:rPr>
      </w:pPr>
      <w:r>
        <w:rPr>
          <w:noProof/>
        </w:rPr>
        <w:lastRenderedPageBreak/>
        <mc:AlternateContent>
          <mc:Choice Requires="am3d">
            <w:drawing>
              <wp:anchor distT="0" distB="0" distL="114300" distR="114300" simplePos="0" relativeHeight="251745280" behindDoc="0" locked="0" layoutInCell="1" allowOverlap="1" wp14:anchorId="7CD0CEC7" wp14:editId="719998C2">
                <wp:simplePos x="0" y="0"/>
                <wp:positionH relativeFrom="page">
                  <wp:align>right</wp:align>
                </wp:positionH>
                <wp:positionV relativeFrom="paragraph">
                  <wp:posOffset>-219075</wp:posOffset>
                </wp:positionV>
                <wp:extent cx="3371850" cy="3990975"/>
                <wp:effectExtent l="0" t="0" r="0" b="9525"/>
                <wp:wrapNone/>
                <wp:docPr id="17" name="3D Model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1">
                      <am3d:spPr>
                        <a:xfrm>
                          <a:off x="0" y="0"/>
                          <a:ext cx="3371850" cy="3990975"/>
                        </a:xfrm>
                        <a:prstGeom prst="rect">
                          <a:avLst/>
                        </a:prstGeom>
                      </am3d:spPr>
                      <am3d:camera>
                        <am3d:pos x="-5017461" y="-5339336" z="75862235"/>
                        <am3d:up dx="0" dy="36000000" dz="0"/>
                        <am3d:lookAt x="-5017461" y="-5339336" z="0"/>
                        <am3d:perspective fov="811110"/>
                      </am3d:camera>
                      <am3d:trans>
                        <am3d:meterPerModelUnit n="397732" d="1000000"/>
                        <am3d:preTrans dx="3068862" dy="-8683679" dz="-1037554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6315" ay="-1076297" az="-8101"/>
                        <am3d:postTrans dx="-3239233" dy="-5754045" dz="0"/>
                      </am3d:trans>
                      <am3d:attrSrcUrl r:id="rId12"/>
                      <am3d:raster rName="Office3DRenderer" rVer="16.0.8326">
                        <am3d:blip r:embed="rId13"/>
                      </am3d:raster>
                      <am3d:winViewport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7CD0CEC7" wp14:editId="719998C2">
                <wp:simplePos x="0" y="0"/>
                <wp:positionH relativeFrom="page">
                  <wp:align>right</wp:align>
                </wp:positionH>
                <wp:positionV relativeFrom="paragraph">
                  <wp:posOffset>-219075</wp:posOffset>
                </wp:positionV>
                <wp:extent cx="3371850" cy="3990975"/>
                <wp:effectExtent l="0" t="0" r="0" b="9525"/>
                <wp:wrapNone/>
                <wp:docPr id="17" name="3D Model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3D Model 1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1850" cy="3990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024A86">
        <w:rPr>
          <w:noProof/>
          <w:sz w:val="28"/>
          <w:lang w:val="en-GB" w:eastAsia="en-GB"/>
        </w:rPr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2C863D0B" wp14:editId="34E09E7F">
                <wp:simplePos x="0" y="0"/>
                <wp:positionH relativeFrom="page">
                  <wp:posOffset>8274050</wp:posOffset>
                </wp:positionH>
                <wp:positionV relativeFrom="page">
                  <wp:posOffset>4860925</wp:posOffset>
                </wp:positionV>
                <wp:extent cx="2987675" cy="3048635"/>
                <wp:effectExtent l="0" t="0" r="22225" b="18415"/>
                <wp:wrapNone/>
                <wp:docPr id="108" name="Group 10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7675" cy="3048635"/>
                          <a:chOff x="6620" y="6160"/>
                          <a:chExt cx="4704" cy="4800"/>
                        </a:xfrm>
                      </wpg:grpSpPr>
                      <wps:wsp>
                        <wps:cNvPr id="10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6620" y="6180"/>
                            <a:ext cx="3855" cy="4645"/>
                          </a:xfrm>
                          <a:prstGeom prst="parallelogram">
                            <a:avLst>
                              <a:gd name="adj" fmla="val 72843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10" name="Line 9"/>
                        <wps:cNvCnPr>
                          <a:cxnSpLocks noChangeShapeType="1"/>
                        </wps:cNvCnPr>
                        <wps:spPr bwMode="auto">
                          <a:xfrm flipV="1">
                            <a:off x="8404" y="6180"/>
                            <a:ext cx="2920" cy="478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7000" y="6160"/>
                            <a:ext cx="2940" cy="4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7304" y="6180"/>
                            <a:ext cx="2920" cy="478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2431B" id="Group 108" o:spid="_x0000_s1026" alt="&quot;&quot;" style="position:absolute;margin-left:651.5pt;margin-top:382.75pt;width:235.25pt;height:240.05pt;z-index:251725824;mso-position-horizontal-relative:page;mso-position-vertical-relative:page" coordorigin="6620,6160" coordsize="4704,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">
                <v:shape id="AutoShape 8" o:spid="_x0000_s1027" type="#_x0000_t7" style="position:absolute;left:6620;top:6180;width:3855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" adj="15734" fillcolor="white [3212]" stroked="f" strokecolor="#4a7ebb" strokeweight="1.5pt">
                  <v:shadow opacity="22938f" offset="0"/>
                  <v:textbox inset=",7.2pt,,7.2pt"/>
                </v:shape>
                <v:line id="Line 9" o:spid="_x0000_s1028" style="position:absolute;flip:y;visibility:visible;mso-wrap-style:square" from="8404,6180" to="11324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" strokecolor="#d0cc72 [3205]" strokeweight="3.5pt">
                  <v:shadow opacity="22938f" offset="0"/>
                </v:line>
                <v:line id="Line 10" o:spid="_x0000_s1029" style="position:absolute;flip:y;visibility:visible;mso-wrap-style:square" from="7000,6160" to="9940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" strokecolor="#d0cc72 [3205]" strokeweight="1pt">
                  <v:shadow opacity="22938f" offset="0"/>
                </v:line>
                <v:line id="Line 11" o:spid="_x0000_s1030" style="position:absolute;flip:y;visibility:visible;mso-wrap-style:square" from="7304,6180" to="10224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" strokecolor="#4c628c [3204]" strokeweight="3.5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  <w:r w:rsidR="00534476">
        <w:rPr>
          <w:noProof/>
          <w:sz w:val="28"/>
          <w:lang w:val="en-GB" w:eastAsia="en-GB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282D3D43" wp14:editId="6A9405FC">
                <wp:simplePos x="0" y="0"/>
                <wp:positionH relativeFrom="page">
                  <wp:posOffset>-762000</wp:posOffset>
                </wp:positionH>
                <wp:positionV relativeFrom="page">
                  <wp:posOffset>-790575</wp:posOffset>
                </wp:positionV>
                <wp:extent cx="2743200" cy="3020060"/>
                <wp:effectExtent l="0" t="0" r="0" b="8890"/>
                <wp:wrapNone/>
                <wp:docPr id="103" name="Group 10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3020060"/>
                          <a:chOff x="3600" y="117"/>
                          <a:chExt cx="3796" cy="4756"/>
                        </a:xfrm>
                      </wpg:grpSpPr>
                      <wps:wsp>
                        <wps:cNvPr id="104" name="Freeform 3"/>
                        <wps:cNvSpPr>
                          <a:spLocks/>
                        </wps:cNvSpPr>
                        <wps:spPr bwMode="auto">
                          <a:xfrm>
                            <a:off x="3636" y="230"/>
                            <a:ext cx="3180" cy="4643"/>
                          </a:xfrm>
                          <a:custGeom>
                            <a:avLst/>
                            <a:gdLst>
                              <a:gd name="T0" fmla="*/ 578 w 3180"/>
                              <a:gd name="T1" fmla="*/ 4643 h 4643"/>
                              <a:gd name="T2" fmla="*/ 0 w 3180"/>
                              <a:gd name="T3" fmla="*/ 4643 h 4643"/>
                              <a:gd name="T4" fmla="*/ 0 w 3180"/>
                              <a:gd name="T5" fmla="*/ 0 h 4643"/>
                              <a:gd name="T6" fmla="*/ 3180 w 3180"/>
                              <a:gd name="T7" fmla="*/ 0 h 4643"/>
                              <a:gd name="T8" fmla="*/ 460 w 3180"/>
                              <a:gd name="T9" fmla="*/ 4510 h 4643"/>
                              <a:gd name="T10" fmla="*/ 289 w 3180"/>
                              <a:gd name="T11" fmla="*/ 4643 h 46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80" h="4643">
                                <a:moveTo>
                                  <a:pt x="578" y="4643"/>
                                </a:moveTo>
                                <a:lnTo>
                                  <a:pt x="0" y="4643"/>
                                </a:lnTo>
                                <a:lnTo>
                                  <a:pt x="0" y="0"/>
                                </a:lnTo>
                                <a:lnTo>
                                  <a:pt x="3180" y="0"/>
                                </a:lnTo>
                                <a:lnTo>
                                  <a:pt x="460" y="4510"/>
                                </a:lnTo>
                                <a:lnTo>
                                  <a:pt x="289" y="4643"/>
                                </a:ln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444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05" name="AutoShape 4" title="Abstract graphic"/>
                        <wps:cNvSpPr>
                          <a:spLocks noChangeArrowheads="1"/>
                        </wps:cNvSpPr>
                        <wps:spPr bwMode="auto">
                          <a:xfrm>
                            <a:off x="3676" y="228"/>
                            <a:ext cx="3720" cy="4645"/>
                          </a:xfrm>
                          <a:prstGeom prst="parallelogram">
                            <a:avLst>
                              <a:gd name="adj" fmla="val 7456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06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3624" y="237"/>
                            <a:ext cx="2120" cy="348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3600" y="117"/>
                            <a:ext cx="2480" cy="4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F29CA" id="Group 103" o:spid="_x0000_s1026" alt="&quot;&quot;" style="position:absolute;margin-left:-60pt;margin-top:-62.25pt;width:3in;height:237.8pt;z-index:251724800;mso-position-horizontal-relative:page;mso-position-vertical-relative:page" coordorigin="3600,117" coordsize="3796,4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">
                <v:shape id="Freeform 3" o:spid="_x0000_s1027" style="position:absolute;left:3636;top:230;width:3180;height:4643;visibility:visible;mso-wrap-style:square;v-text-anchor:top" coordsize="3180,4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" path="m578,4643l,4643,,,3180,,460,4510,289,4643e" fillcolor="#808388 [3206]" stroked="f" strokecolor="#4a7ebb" strokeweight="3.5pt">
                  <v:shadow opacity="22938f" offset="0"/>
                  <v:path arrowok="t" o:connecttype="custom" o:connectlocs="578,4643;0,4643;0,0;3180,0;460,4510;289,4643" o:connectangles="0,0,0,0,0,0"/>
                </v:shape>
                <v:shape id="AutoShape 4" o:spid="_x0000_s1028" type="#_x0000_t7" style="position:absolute;left:3676;top:228;width:3720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" adj="16107" fillcolor="#4c628c [3204]" stroked="f" strokecolor="#4a7ebb" strokeweight="1.5pt">
                  <v:shadow opacity="22938f" offset="0"/>
                  <v:textbox inset=",7.2pt,,7.2pt"/>
                </v:shape>
                <v:line id="Line 5" o:spid="_x0000_s1029" style="position:absolute;flip:y;visibility:visible;mso-wrap-style:square" from="3624,237" to="5744,3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" strokecolor="#d0cc72 [3205]" strokeweight="3.5pt">
                  <v:shadow opacity="22938f" offset="0"/>
                </v:line>
                <v:line id="Line 6" o:spid="_x0000_s1030" style="position:absolute;flip:y;visibility:visible;mso-wrap-style:square" from="3600,117" to="6080,4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" strokecolor="white" strokeweight="1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  <w:r w:rsidR="00024A86">
        <w:rPr>
          <w:sz w:val="28"/>
        </w:rPr>
        <w:t>v</w:t>
      </w:r>
      <w:r w:rsidR="00E71CB1" w:rsidRPr="001E22A2">
        <w:rPr>
          <w:noProof/>
          <w:sz w:val="2"/>
          <w:szCs w:val="2"/>
          <w:lang w:val="en-GB" w:eastAsia="en-GB"/>
        </w:rPr>
        <mc:AlternateContent>
          <mc:Choice Requires="wps">
            <w:drawing>
              <wp:anchor distT="0" distB="0" distL="114300" distR="114300" simplePos="0" relativeHeight="251662333" behindDoc="1" locked="1" layoutInCell="1" allowOverlap="1" wp14:anchorId="4BB67BCC" wp14:editId="32B8267D">
                <wp:simplePos x="0" y="0"/>
                <wp:positionH relativeFrom="page">
                  <wp:posOffset>3295650</wp:posOffset>
                </wp:positionH>
                <wp:positionV relativeFrom="page">
                  <wp:posOffset>-209550</wp:posOffset>
                </wp:positionV>
                <wp:extent cx="3390900" cy="9078595"/>
                <wp:effectExtent l="0" t="0" r="0" b="825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90785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5400" dir="5400000" algn="ctr" rotWithShape="0">
                                  <a:srgbClr val="80808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0D072" id="Rectangle 2" o:spid="_x0000_s1026" alt="&quot;&quot;" style="position:absolute;margin-left:259.5pt;margin-top:-16.5pt;width:267pt;height:714.85pt;z-index:-2516541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" fillcolor="#f2f2f2 [3214]" stroked="f" strokecolor="#4a7ebb" strokeweight="1.5pt">
                <v:shadow opacity="22938f" offset="0"/>
                <v:textbox inset=",7.2pt,,7.2pt"/>
                <w10:wrap anchorx="page" anchory="page"/>
                <w10:anchorlock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tblpY="1"/>
        <w:tblOverlap w:val="never"/>
        <w:tblW w:w="15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360" w:type="dxa"/>
          <w:right w:w="360" w:type="dxa"/>
        </w:tblCellMar>
        <w:tblLook w:val="00A0" w:firstRow="1" w:lastRow="0" w:firstColumn="1" w:lastColumn="0" w:noHBand="0" w:noVBand="0"/>
        <w:tblCaption w:val="Brochure layout"/>
      </w:tblPr>
      <w:tblGrid>
        <w:gridCol w:w="4820"/>
        <w:gridCol w:w="5343"/>
        <w:gridCol w:w="4959"/>
      </w:tblGrid>
      <w:tr w:rsidR="003C0A97" w14:paraId="35C6D40B" w14:textId="77777777" w:rsidTr="00BE5AC8">
        <w:trPr>
          <w:trHeight w:val="5400"/>
        </w:trPr>
        <w:tc>
          <w:tcPr>
            <w:tcW w:w="4820" w:type="dxa"/>
            <w:vMerge w:val="restart"/>
            <w:tcMar>
              <w:left w:w="360" w:type="dxa"/>
              <w:right w:w="360" w:type="dxa"/>
            </w:tcMar>
          </w:tcPr>
          <w:p w14:paraId="4E35AE75" w14:textId="77777777" w:rsidR="003C0A97" w:rsidRDefault="00F8478B" w:rsidP="00BE5AC8">
            <w:r>
              <w:rPr>
                <w:noProof/>
              </w:rPr>
              <mc:AlternateContent>
                <mc:Choice Requires="am3d">
                  <w:drawing>
                    <wp:inline distT="0" distB="0" distL="0" distR="0" wp14:anchorId="5DA95A08" wp14:editId="44EFCFD4">
                      <wp:extent cx="2530509" cy="2568562"/>
                      <wp:effectExtent l="0" t="0" r="3175" b="3810"/>
                      <wp:docPr id="3" name="3D Model 3" descr="Residential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1">
                            <am3d:spPr>
                              <a:xfrm>
                                <a:off x="0" y="0"/>
                                <a:ext cx="2530509" cy="2568562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75862235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397732" d="1000000"/>
                              <am3d:preTrans dx="0" dy="-14437568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26315" ay="-1076297" az="-8101"/>
                              <am3d:postTrans dx="0" dy="0" dz="0"/>
                            </am3d:trans>
                            <am3d:attrSrcUrl r:id="rId12"/>
                            <am3d:raster rName="Office3DRenderer" rVer="16.0.8326">
                              <am3d:blip r:embed="rId14"/>
                            </am3d:raster>
                            <am3d:objViewport viewportSz="4109698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5DA95A08" wp14:editId="44EFCFD4">
                      <wp:extent cx="2530509" cy="2568562"/>
                      <wp:effectExtent l="0" t="0" r="3175" b="3810"/>
                      <wp:docPr id="3" name="3D Model 3" descr="Residential House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3D Model 3" descr="Residential House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0475" cy="25679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7C72A1DB" w14:textId="77777777" w:rsidR="003C0A97" w:rsidRPr="002E4D46" w:rsidRDefault="003C0A97" w:rsidP="00BE5AC8">
            <w:pPr>
              <w:spacing w:after="0"/>
            </w:pPr>
          </w:p>
          <w:p w14:paraId="54B84937" w14:textId="77777777" w:rsidR="003C0A97" w:rsidRPr="00CC347D" w:rsidRDefault="003C0A97" w:rsidP="00BE5AC8">
            <w:pPr>
              <w:pStyle w:val="largertext"/>
            </w:pPr>
            <w:r w:rsidRPr="00CC347D">
              <w:t>This will be the first thing potential buyers will read about the home. Use this area to highlight its outstanding features.</w:t>
            </w:r>
          </w:p>
          <w:p w14:paraId="3CDDAA28" w14:textId="77777777" w:rsidR="003C0A97" w:rsidRPr="00A36256" w:rsidRDefault="003C0A97" w:rsidP="00BE5AC8">
            <w:pPr>
              <w:pStyle w:val="Heading1"/>
            </w:pPr>
            <w:r w:rsidRPr="00D548F0">
              <w:t xml:space="preserve">Property </w:t>
            </w:r>
            <w:r w:rsidRPr="00D548F0">
              <w:rPr>
                <w:b/>
              </w:rPr>
              <w:t>details</w:t>
            </w:r>
          </w:p>
          <w:p w14:paraId="1ED59EF1" w14:textId="77777777" w:rsidR="003C0A97" w:rsidRPr="00416773" w:rsidRDefault="003C0A97" w:rsidP="00BE5AC8">
            <w:pPr>
              <w:pStyle w:val="Heading2"/>
            </w:pPr>
            <w:r w:rsidRPr="00416773">
              <w:t>Bedroom information</w:t>
            </w:r>
          </w:p>
          <w:p w14:paraId="043F584C" w14:textId="77777777" w:rsidR="003C0A97" w:rsidRDefault="003C0A97" w:rsidP="00BE5AC8">
            <w:pPr>
              <w:pStyle w:val="bullet"/>
            </w:pPr>
            <w:r>
              <w:t># of Bedrooms (Lower): 1</w:t>
            </w:r>
          </w:p>
          <w:p w14:paraId="0D2B1FCC" w14:textId="77777777" w:rsidR="003C0A97" w:rsidRDefault="003C0A97" w:rsidP="00BE5AC8">
            <w:pPr>
              <w:pStyle w:val="bullet"/>
            </w:pPr>
            <w:r>
              <w:t># of Bedrooms (Main): 2</w:t>
            </w:r>
          </w:p>
          <w:p w14:paraId="4A6F93D3" w14:textId="77777777" w:rsidR="003C0A97" w:rsidRDefault="003C0A97" w:rsidP="00BE5AC8">
            <w:pPr>
              <w:pStyle w:val="bullet"/>
            </w:pPr>
            <w:r>
              <w:t>Master Bedroom on Main Level</w:t>
            </w:r>
          </w:p>
          <w:p w14:paraId="3586E0C4" w14:textId="77777777" w:rsidR="003C0A97" w:rsidRPr="00B118D8" w:rsidRDefault="003C0A97" w:rsidP="00BE5AC8">
            <w:pPr>
              <w:pStyle w:val="Heading2"/>
            </w:pPr>
            <w:r w:rsidRPr="00B118D8">
              <w:t>Bathroom information</w:t>
            </w:r>
          </w:p>
          <w:p w14:paraId="12699440" w14:textId="77777777" w:rsidR="003C0A97" w:rsidRDefault="003C0A97" w:rsidP="00BE5AC8">
            <w:pPr>
              <w:pStyle w:val="bullet"/>
            </w:pPr>
            <w:r>
              <w:t># of Baths (Full): 1</w:t>
            </w:r>
          </w:p>
          <w:p w14:paraId="776914F1" w14:textId="77777777" w:rsidR="003C0A97" w:rsidRDefault="003C0A97" w:rsidP="00BE5AC8">
            <w:pPr>
              <w:pStyle w:val="bullet"/>
            </w:pPr>
            <w:r>
              <w:t># of Baths (3/4): 1</w:t>
            </w:r>
          </w:p>
          <w:p w14:paraId="15555C83" w14:textId="77777777" w:rsidR="003C0A97" w:rsidRDefault="003C0A97" w:rsidP="00BE5AC8">
            <w:pPr>
              <w:pStyle w:val="bullet"/>
            </w:pPr>
            <w:r>
              <w:t># of Main Baths (Full): 1</w:t>
            </w:r>
            <w:r w:rsidR="00097C47">
              <w:t xml:space="preserve"> </w:t>
            </w:r>
            <w:r w:rsidR="002D160E">
              <w:t xml:space="preserve"> </w:t>
            </w:r>
            <w:r w:rsidR="00750EB7">
              <w:t xml:space="preserve"> </w:t>
            </w:r>
          </w:p>
          <w:p w14:paraId="06CAC3EB" w14:textId="77777777" w:rsidR="003C0A97" w:rsidRDefault="003C0A97" w:rsidP="00BE5AC8">
            <w:pPr>
              <w:pStyle w:val="bullet"/>
            </w:pPr>
            <w:r>
              <w:t># of Lower Baths (3/4): 1</w:t>
            </w:r>
          </w:p>
        </w:tc>
        <w:tc>
          <w:tcPr>
            <w:tcW w:w="5343" w:type="dxa"/>
            <w:vMerge w:val="restart"/>
            <w:tcMar>
              <w:left w:w="360" w:type="dxa"/>
              <w:right w:w="360" w:type="dxa"/>
            </w:tcMar>
          </w:tcPr>
          <w:p w14:paraId="2BCAB5EF" w14:textId="77777777" w:rsidR="009454AB" w:rsidRDefault="009454AB" w:rsidP="00BE5AC8">
            <w:r w:rsidRPr="009454AB">
              <w:t xml:space="preserve">This will be the back of the brochure when it is folded. Use this area to list some </w:t>
            </w:r>
            <w:r w:rsidR="0007244D">
              <w:t xml:space="preserve">other features of </w:t>
            </w:r>
            <w:r w:rsidRPr="009454AB">
              <w:t>the home and encourage readers to open up!</w:t>
            </w:r>
          </w:p>
          <w:p w14:paraId="1AB26812" w14:textId="77777777" w:rsidR="00CF6A7A" w:rsidRDefault="006F5AB7" w:rsidP="00BE5AC8">
            <w:r>
              <w:t>You could also</w:t>
            </w:r>
            <w:r w:rsidR="00CF6A7A">
              <w:t xml:space="preserve"> insert </w:t>
            </w:r>
            <w:r>
              <w:t>additional</w:t>
            </w:r>
            <w:r w:rsidR="00CF6A7A">
              <w:t xml:space="preserve"> photos of the property. On the Insert tab of the ribbon, </w:t>
            </w:r>
            <w:r w:rsidR="000F60DB">
              <w:t xml:space="preserve">click on Pictures. After inserting the image, select it, right-click, </w:t>
            </w:r>
            <w:r>
              <w:t xml:space="preserve">then </w:t>
            </w:r>
            <w:r w:rsidR="000F60DB">
              <w:t>select Size and Position &gt; Text Wrapping</w:t>
            </w:r>
            <w:r>
              <w:t xml:space="preserve"> to choose the best option.</w:t>
            </w:r>
            <w:r w:rsidR="000F60DB">
              <w:t xml:space="preserve"> </w:t>
            </w:r>
          </w:p>
          <w:p w14:paraId="494F30A3" w14:textId="77777777" w:rsidR="00A36256" w:rsidRPr="00CF6A7A" w:rsidRDefault="00CF6A7A" w:rsidP="00BE5AC8">
            <w:pPr>
              <w:pStyle w:val="Heading1"/>
            </w:pPr>
            <w:r w:rsidRPr="00CF6A7A">
              <w:t>About</w:t>
            </w:r>
            <w:r w:rsidR="00A36256" w:rsidRPr="00CF6A7A">
              <w:t xml:space="preserve"> </w:t>
            </w:r>
            <w:r w:rsidRPr="00CF6A7A">
              <w:rPr>
                <w:rStyle w:val="BoldtextChar"/>
                <w:bCs/>
                <w:caps/>
              </w:rPr>
              <w:t>US</w:t>
            </w:r>
            <w:r w:rsidR="00A36256" w:rsidRPr="00CF6A7A">
              <w:t xml:space="preserve"> </w:t>
            </w:r>
          </w:p>
          <w:p w14:paraId="7E09BC98" w14:textId="77777777" w:rsidR="006F5AB7" w:rsidRDefault="00A36256" w:rsidP="00BE5AC8">
            <w:pPr>
              <w:pStyle w:val="bullet"/>
            </w:pPr>
            <w:r>
              <w:t xml:space="preserve">You could include a bulleted list of your services and the benefits of working with your </w:t>
            </w:r>
            <w:r w:rsidR="00CF6A7A">
              <w:t>agency</w:t>
            </w:r>
            <w:r>
              <w:t xml:space="preserve"> here.</w:t>
            </w:r>
          </w:p>
          <w:p w14:paraId="56951C30" w14:textId="77777777" w:rsidR="006F5AB7" w:rsidRDefault="00CF6A7A" w:rsidP="00BE5AC8">
            <w:pPr>
              <w:pStyle w:val="bullet"/>
            </w:pPr>
            <w:r>
              <w:t>This description should effectively summarize how you stand out from the competition.</w:t>
            </w:r>
          </w:p>
          <w:p w14:paraId="316738C7" w14:textId="77777777" w:rsidR="007A6C67" w:rsidRDefault="007A6C67" w:rsidP="00BE5AC8">
            <w:pPr>
              <w:pStyle w:val="bullet"/>
              <w:numPr>
                <w:ilvl w:val="0"/>
                <w:numId w:val="0"/>
              </w:numPr>
              <w:ind w:left="187" w:hanging="187"/>
            </w:pPr>
          </w:p>
          <w:p w14:paraId="5FF9EDE0" w14:textId="77777777" w:rsidR="007A6C67" w:rsidRDefault="007A6C67" w:rsidP="00BE5AC8">
            <w:pPr>
              <w:pStyle w:val="largertext"/>
            </w:pPr>
            <w:r>
              <w:t>This text style could be used for a testimonial or a call-to-action e.g., “Contact us today.”</w:t>
            </w:r>
          </w:p>
          <w:p w14:paraId="1227A470" w14:textId="77777777" w:rsidR="003C0A97" w:rsidRDefault="00024A86" w:rsidP="00BE5AC8">
            <w:pPr>
              <w:pStyle w:val="bullet"/>
              <w:numPr>
                <w:ilvl w:val="0"/>
                <w:numId w:val="0"/>
              </w:numPr>
              <w:ind w:left="187" w:hanging="187"/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5406" behindDoc="1" locked="1" layoutInCell="1" allowOverlap="1" wp14:anchorId="3F04D993" wp14:editId="381BA2E9">
                      <wp:simplePos x="0" y="0"/>
                      <wp:positionH relativeFrom="page">
                        <wp:posOffset>3397250</wp:posOffset>
                      </wp:positionH>
                      <wp:positionV relativeFrom="page">
                        <wp:posOffset>3564890</wp:posOffset>
                      </wp:positionV>
                      <wp:extent cx="3401695" cy="4067175"/>
                      <wp:effectExtent l="0" t="0" r="8255" b="9525"/>
                      <wp:wrapNone/>
                      <wp:docPr id="15" name="Rectangle 8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1695" cy="406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FCBCDA" id="Rectangle 80" o:spid="_x0000_s1026" alt="&quot;&quot;" style="position:absolute;margin-left:267.5pt;margin-top:280.7pt;width:267.85pt;height:320.25pt;z-index:-2516510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" fillcolor="#d8d8d8 [2732]" stroked="f">
                      <v:textbox inset=",7.2pt,,7.2pt"/>
                      <w10:wrap anchorx="page" anchory="page"/>
                      <w10:anchorlock/>
                    </v:rect>
                  </w:pict>
                </mc:Fallback>
              </mc:AlternateContent>
            </w:r>
            <w:r w:rsidR="00231A79">
              <w:rPr>
                <w:noProof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705344" behindDoc="1" locked="1" layoutInCell="1" allowOverlap="1" wp14:anchorId="17459B90" wp14:editId="646DB1C3">
                      <wp:simplePos x="0" y="0"/>
                      <wp:positionH relativeFrom="page">
                        <wp:posOffset>213995</wp:posOffset>
                      </wp:positionH>
                      <wp:positionV relativeFrom="page">
                        <wp:posOffset>5128260</wp:posOffset>
                      </wp:positionV>
                      <wp:extent cx="2946400" cy="1712595"/>
                      <wp:effectExtent l="2540" t="635" r="3810" b="1270"/>
                      <wp:wrapNone/>
                      <wp:docPr id="25" name="Group 10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46400" cy="1712595"/>
                                <a:chOff x="5587" y="8691"/>
                                <a:chExt cx="4640" cy="2697"/>
                              </a:xfrm>
                            </wpg:grpSpPr>
                            <wps:wsp>
                              <wps:cNvPr id="26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87" y="9228"/>
                                  <a:ext cx="4640" cy="2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1919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8100">
                                      <a:solidFill>
                                        <a:schemeClr val="accen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A05533" w14:textId="77777777" w:rsidR="00F70D66" w:rsidRPr="00360E4D" w:rsidRDefault="00F70D66" w:rsidP="00360E4D">
                                    <w:pPr>
                                      <w:pStyle w:val="address"/>
                                    </w:pPr>
                                    <w:r w:rsidRPr="00360E4D">
                                      <w:t>Street Address, Address 2</w:t>
                                    </w:r>
                                  </w:p>
                                  <w:p w14:paraId="08F136E9" w14:textId="77777777" w:rsidR="00F70D66" w:rsidRPr="00360E4D" w:rsidRDefault="00F70D66" w:rsidP="00360E4D">
                                    <w:pPr>
                                      <w:pStyle w:val="address"/>
                                    </w:pPr>
                                    <w:r w:rsidRPr="00360E4D">
                                      <w:t>City, ST ZIP Code</w:t>
                                    </w:r>
                                  </w:p>
                                  <w:p w14:paraId="28D430A8" w14:textId="77777777" w:rsidR="00F70D66" w:rsidRPr="00360E4D" w:rsidRDefault="00F70D66" w:rsidP="00360E4D">
                                    <w:pPr>
                                      <w:pStyle w:val="address"/>
                                    </w:pPr>
                                    <w:r w:rsidRPr="00314B11">
                                      <w:rPr>
                                        <w:b/>
                                      </w:rPr>
                                      <w:t>Phone:</w:t>
                                    </w:r>
                                    <w:r w:rsidRPr="00360E4D">
                                      <w:t xml:space="preserve">  555 555 0125</w:t>
                                    </w:r>
                                  </w:p>
                                  <w:p w14:paraId="6F5B76B8" w14:textId="77777777" w:rsidR="00F70D66" w:rsidRPr="00360E4D" w:rsidRDefault="00F70D66" w:rsidP="004B7428">
                                    <w:pPr>
                                      <w:pStyle w:val="address"/>
                                    </w:pPr>
                                    <w:r w:rsidRPr="00314B11">
                                      <w:rPr>
                                        <w:b/>
                                      </w:rPr>
                                      <w:t>E-mail:</w:t>
                                    </w:r>
                                    <w:r w:rsidRPr="00360E4D">
                                      <w:t xml:space="preserve"> </w:t>
                                    </w:r>
                                    <w:r w:rsidR="004B7428">
                                      <w:t>someone@example</w:t>
                                    </w:r>
                                    <w:r w:rsidRPr="00360E4D">
                                      <w:t>.com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0" rIns="91440" bIns="91440" anchor="t" anchorCtr="0" upright="1">
                                <a:noAutofit/>
                              </wps:bodyPr>
                            </wps:wsp>
                            <wpg:grpSp>
                              <wpg:cNvPr id="27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80" y="8691"/>
                                  <a:ext cx="3799" cy="1080"/>
                                  <a:chOff x="5982" y="8676"/>
                                  <a:chExt cx="3799" cy="1080"/>
                                </a:xfrm>
                              </wpg:grpSpPr>
                              <wps:wsp>
                                <wps:cNvPr id="28" name="AutoShape 9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5982" y="8676"/>
                                    <a:ext cx="459" cy="541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chemeClr val="accent3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4A7EBB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25400" dir="5400000" algn="ctr" rotWithShape="0">
                                            <a:srgbClr val="808080">
                                              <a:alpha val="35001"/>
                                            </a:srgb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91440" rIns="91440" bIns="91440" anchor="t" anchorCtr="0" upright="1">
                                  <a:noAutofit/>
                                </wps:bodyPr>
                              </wps:wsp>
                              <wpg:grpSp>
                                <wpg:cNvPr id="29" name="Group 9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443" y="8676"/>
                                    <a:ext cx="3338" cy="1080"/>
                                    <a:chOff x="6443" y="8676"/>
                                    <a:chExt cx="3338" cy="1080"/>
                                  </a:xfrm>
                                </wpg:grpSpPr>
                                <wps:wsp>
                                  <wps:cNvPr id="30" name="Rectangle 8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443" y="8676"/>
                                      <a:ext cx="2880" cy="10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chemeClr val="tx1">
                                              <a:lumMod val="100000"/>
                                              <a:lumOff val="0"/>
                                            </a:schemeClr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25400" dir="5400000" algn="ctr" rotWithShape="0">
                                              <a:srgbClr val="808080">
                                                <a:alpha val="35001"/>
                                              </a:srgbClr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91440" rIns="91440" bIns="91440" anchor="t" anchorCtr="0" upright="1">
                                    <a:noAutofit/>
                                  </wps:bodyPr>
                                </wps:wsp>
                                <wps:wsp>
                                  <wps:cNvPr id="31" name="AutoShape 9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22" y="8676"/>
                                      <a:ext cx="459" cy="541"/>
                                    </a:xfrm>
                                    <a:prstGeom prst="rtTriangle">
                                      <a:avLst/>
                                    </a:prstGeom>
                                    <a:solidFill>
                                      <a:schemeClr val="accent3">
                                        <a:lumMod val="60000"/>
                                        <a:lumOff val="4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1240B29-F687-4F45-9708-019B960494DF}">
                                        <a14:hiddenLine xmlns:a14="http://schemas.microsoft.com/office/drawing/2010/main" w="19050">
                                          <a:solidFill>
                                            <a:srgbClr val="4A7EBB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25400" dir="5400000" algn="ctr" rotWithShape="0">
                                              <a:srgbClr val="808080">
                                                <a:alpha val="35001"/>
                                              </a:srgbClr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91440" rIns="91440" bIns="9144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459B90" id="Group 101" o:spid="_x0000_s1026" alt="&quot;&quot;" style="position:absolute;left:0;text-align:left;margin-left:16.85pt;margin-top:403.8pt;width:232pt;height:134.85pt;z-index:-251611136;mso-position-horizontal-relative:page;mso-position-vertical-relative:page" coordorigin="5587,8691" coordsize="4640,2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9" o:spid="_x0000_s1027" type="#_x0000_t202" style="position:absolute;left:5587;top:9228;width:4640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" fillcolor="#919191" stroked="f" strokecolor="#4c628c [3204]" strokeweight="3pt">
                        <v:textbox inset=",36pt,,7.2pt">
                          <w:txbxContent>
                            <w:p w14:paraId="13A05533" w14:textId="77777777" w:rsidR="00F70D66" w:rsidRPr="00360E4D" w:rsidRDefault="00F70D66" w:rsidP="00360E4D">
                              <w:pPr>
                                <w:pStyle w:val="address"/>
                              </w:pPr>
                              <w:r w:rsidRPr="00360E4D">
                                <w:t>Street Address, Address 2</w:t>
                              </w:r>
                            </w:p>
                            <w:p w14:paraId="08F136E9" w14:textId="77777777" w:rsidR="00F70D66" w:rsidRPr="00360E4D" w:rsidRDefault="00F70D66" w:rsidP="00360E4D">
                              <w:pPr>
                                <w:pStyle w:val="address"/>
                              </w:pPr>
                              <w:r w:rsidRPr="00360E4D">
                                <w:t>City, ST ZIP Code</w:t>
                              </w:r>
                            </w:p>
                            <w:p w14:paraId="28D430A8" w14:textId="77777777" w:rsidR="00F70D66" w:rsidRPr="00360E4D" w:rsidRDefault="00F70D66" w:rsidP="00360E4D">
                              <w:pPr>
                                <w:pStyle w:val="address"/>
                              </w:pPr>
                              <w:r w:rsidRPr="00314B11">
                                <w:rPr>
                                  <w:b/>
                                </w:rPr>
                                <w:t>Phone:</w:t>
                              </w:r>
                              <w:r w:rsidRPr="00360E4D">
                                <w:t xml:space="preserve">  555 555 0125</w:t>
                              </w:r>
                            </w:p>
                            <w:p w14:paraId="6F5B76B8" w14:textId="77777777" w:rsidR="00F70D66" w:rsidRPr="00360E4D" w:rsidRDefault="00F70D66" w:rsidP="004B7428">
                              <w:pPr>
                                <w:pStyle w:val="address"/>
                              </w:pPr>
                              <w:r w:rsidRPr="00314B11">
                                <w:rPr>
                                  <w:b/>
                                </w:rPr>
                                <w:t>E-mail:</w:t>
                              </w:r>
                              <w:r w:rsidRPr="00360E4D">
                                <w:t xml:space="preserve"> </w:t>
                              </w:r>
                              <w:r w:rsidR="004B7428">
                                <w:t>someone@example</w:t>
                              </w:r>
                              <w:r w:rsidRPr="00360E4D">
                                <w:t>.com</w:t>
                              </w:r>
                            </w:p>
                          </w:txbxContent>
                        </v:textbox>
                      </v:shape>
                      <v:group id="Group 95" o:spid="_x0000_s1028" style="position:absolute;left:5980;top:8691;width:3799;height:1080" coordorigin="5982,8676" coordsize="379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type id="_x0000_t6" coordsize="21600,21600" o:spt="6" path="m,l,21600r21600,xe">
                          <v:stroke joinstyle="miter"/>
                          <v:path gradientshapeok="t" o:connecttype="custom" o:connectlocs="0,0;0,10800;0,21600;10800,21600;21600,21600;10800,10800" textboxrect="1800,12600,12600,19800"/>
                        </v:shapetype>
                        <v:shape id="AutoShape 91" o:spid="_x0000_s1029" type="#_x0000_t6" style="position:absolute;left:5982;top:8676;width:459;height:54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" fillcolor="#b2b4b7 [1942]" stroked="f" strokecolor="#4a7ebb" strokeweight="1.5pt">
                          <v:shadow opacity="22938f" offset="0"/>
                          <v:textbox inset=",7.2pt,,7.2pt"/>
                        </v:shape>
                        <v:group id="Group 94" o:spid="_x0000_s1030" style="position:absolute;left:6443;top:8676;width:3338;height:1080" coordorigin="6443,8676" coordsize="333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  <v:rect id="Rectangle 84" o:spid="_x0000_s1031" style="position:absolute;left:6443;top:8676;width:28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" fillcolor="white [3212]" stroked="f" strokecolor="black [3213]" strokeweight="1.5pt">
                            <v:shadow opacity="22938f" offset="0"/>
                            <v:textbox inset=",7.2pt,,7.2pt"/>
                          </v:rect>
                          <v:shape id="AutoShape 92" o:spid="_x0000_s1032" type="#_x0000_t6" style="position:absolute;left:9322;top:8676;width:459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" fillcolor="#b2b4b7 [1942]" stroked="f" strokecolor="#4a7ebb" strokeweight="1.5pt">
                            <v:shadow opacity="22938f" offset="0"/>
                            <v:textbox inset=",7.2pt,,7.2pt"/>
                          </v:shape>
                        </v:group>
                      </v:group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231A79">
              <w:rPr>
                <w:noProof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1" allowOverlap="1" wp14:anchorId="5F49667F" wp14:editId="1DEDFC1E">
                      <wp:simplePos x="0" y="0"/>
                      <wp:positionH relativeFrom="page">
                        <wp:posOffset>884555</wp:posOffset>
                      </wp:positionH>
                      <wp:positionV relativeFrom="page">
                        <wp:posOffset>5287010</wp:posOffset>
                      </wp:positionV>
                      <wp:extent cx="1631950" cy="368300"/>
                      <wp:effectExtent l="0" t="0" r="0" b="0"/>
                      <wp:wrapNone/>
                      <wp:docPr id="21" name="Group 8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31950" cy="368300"/>
                                <a:chOff x="6590" y="8940"/>
                                <a:chExt cx="2570" cy="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P 10" descr="logo.png" title="Placeholder logo"/>
                                <pic:cNvPicPr>
                                  <a:picLocks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90" y="8940"/>
                                  <a:ext cx="585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4" name="Text Box 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320" y="9040"/>
                                  <a:ext cx="1840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3BB12E" w14:textId="77777777" w:rsidR="00F70D66" w:rsidRPr="005519D2" w:rsidRDefault="00F70D66" w:rsidP="005519D2">
                                    <w:pPr>
                                      <w:spacing w:before="0" w:after="0" w:line="240" w:lineRule="auto"/>
                                      <w:rPr>
                                        <w:rFonts w:ascii="Arial Narrow" w:hAnsi="Arial Narrow"/>
                                        <w:b/>
                                        <w:color w:val="000000" w:themeColor="text1"/>
                                        <w:sz w:val="32"/>
                                        <w:lang w:val="en-GB"/>
                                      </w:rPr>
                                    </w:pPr>
                                    <w:r w:rsidRPr="005519D2">
                                      <w:rPr>
                                        <w:rFonts w:ascii="Arial Narrow" w:hAnsi="Arial Narrow"/>
                                        <w:b/>
                                        <w:color w:val="000000" w:themeColor="text1"/>
                                        <w:sz w:val="32"/>
                                        <w:lang w:val="en-GB"/>
                                      </w:rPr>
                                      <w:t>YOUR LOGO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49667F" id="Group 88" o:spid="_x0000_s1033" alt="&quot;&quot;" style="position:absolute;left:0;text-align:left;margin-left:69.65pt;margin-top:416.3pt;width:128.5pt;height:29pt;z-index:251708416;mso-position-horizontal-relative:page;mso-position-vertical-relative:page" coordorigin="6590,8940" coordsize="2570,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 10" o:spid="_x0000_s1034" type="#_x0000_t75" alt="logo.png" style="position:absolute;left:6590;top:8940;width:58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">
                        <v:imagedata r:id="rId16" o:title="logo"/>
                        <o:lock v:ext="edit" aspectratio="f"/>
                      </v:shape>
                      <v:shape id="Text Box 83" o:spid="_x0000_s1035" type="#_x0000_t202" style="position:absolute;left:7320;top:9040;width:18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    <v:textbox inset="0,0,0,0">
                          <w:txbxContent>
                            <w:p w14:paraId="7A3BB12E" w14:textId="77777777" w:rsidR="00F70D66" w:rsidRPr="005519D2" w:rsidRDefault="00F70D66" w:rsidP="005519D2">
                              <w:pPr>
                                <w:spacing w:before="0" w:after="0" w:line="240" w:lineRule="auto"/>
                                <w:rPr>
                                  <w:rFonts w:ascii="Arial Narrow" w:hAnsi="Arial Narrow"/>
                                  <w:b/>
                                  <w:color w:val="000000" w:themeColor="text1"/>
                                  <w:sz w:val="32"/>
                                  <w:lang w:val="en-GB"/>
                                </w:rPr>
                              </w:pPr>
                              <w:r w:rsidRPr="005519D2">
                                <w:rPr>
                                  <w:rFonts w:ascii="Arial Narrow" w:hAnsi="Arial Narrow"/>
                                  <w:b/>
                                  <w:color w:val="000000" w:themeColor="text1"/>
                                  <w:sz w:val="32"/>
                                  <w:lang w:val="en-GB"/>
                                </w:rPr>
                                <w:t>YOUR LOGO</w:t>
                              </w:r>
                            </w:p>
                          </w:txbxContent>
                        </v:textbox>
                      </v:shape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59" w:type="dxa"/>
            <w:tcMar>
              <w:left w:w="360" w:type="dxa"/>
              <w:right w:w="360" w:type="dxa"/>
            </w:tcMar>
          </w:tcPr>
          <w:p w14:paraId="15DC0C0C" w14:textId="77777777" w:rsidR="003C0A97" w:rsidRPr="003C0A97" w:rsidRDefault="003C0A97" w:rsidP="00F8478B"/>
        </w:tc>
      </w:tr>
      <w:tr w:rsidR="003C0A97" w14:paraId="3C9C5015" w14:textId="77777777" w:rsidTr="00BE5AC8">
        <w:trPr>
          <w:trHeight w:hRule="exact" w:val="5400"/>
        </w:trPr>
        <w:tc>
          <w:tcPr>
            <w:tcW w:w="4820" w:type="dxa"/>
            <w:vMerge/>
            <w:tcBorders>
              <w:bottom w:val="nil"/>
            </w:tcBorders>
            <w:tcMar>
              <w:left w:w="360" w:type="dxa"/>
              <w:right w:w="360" w:type="dxa"/>
            </w:tcMar>
          </w:tcPr>
          <w:p w14:paraId="27C17FDE" w14:textId="77777777" w:rsidR="003C0A97" w:rsidRDefault="003C0A97" w:rsidP="00BE5AC8">
            <w:pPr>
              <w:rPr>
                <w:noProof/>
              </w:rPr>
            </w:pPr>
          </w:p>
        </w:tc>
        <w:tc>
          <w:tcPr>
            <w:tcW w:w="5343" w:type="dxa"/>
            <w:vMerge/>
            <w:tcBorders>
              <w:bottom w:val="nil"/>
            </w:tcBorders>
            <w:tcMar>
              <w:left w:w="360" w:type="dxa"/>
              <w:right w:w="360" w:type="dxa"/>
            </w:tcMar>
          </w:tcPr>
          <w:p w14:paraId="45532145" w14:textId="77777777" w:rsidR="003C0A97" w:rsidRPr="00F92897" w:rsidRDefault="003C0A97" w:rsidP="00BE5AC8">
            <w:pPr>
              <w:pStyle w:val="Heading1"/>
              <w:rPr>
                <w:color w:val="FFFFFF" w:themeColor="background1"/>
              </w:rPr>
            </w:pPr>
          </w:p>
        </w:tc>
        <w:tc>
          <w:tcPr>
            <w:tcW w:w="4959" w:type="dxa"/>
            <w:tcMar>
              <w:left w:w="360" w:type="dxa"/>
              <w:right w:w="360" w:type="dxa"/>
            </w:tcMar>
          </w:tcPr>
          <w:p w14:paraId="213021B2" w14:textId="77777777" w:rsidR="003C0A97" w:rsidRDefault="003C0A97" w:rsidP="00BE5AC8"/>
          <w:p w14:paraId="4E896408" w14:textId="77777777" w:rsidR="003C0A97" w:rsidRPr="00263DF1" w:rsidRDefault="003C0A97" w:rsidP="00263DF1">
            <w:pPr>
              <w:pStyle w:val="Title"/>
              <w:framePr w:hSpace="0" w:wrap="auto" w:vAnchor="margin" w:yAlign="inline"/>
              <w:suppressOverlap w:val="0"/>
            </w:pPr>
            <w:r w:rsidRPr="00263DF1">
              <w:t xml:space="preserve">Property </w:t>
            </w:r>
            <w:r w:rsidRPr="00263DF1">
              <w:br/>
              <w:t>Address</w:t>
            </w:r>
          </w:p>
          <w:p w14:paraId="07CF73DB" w14:textId="77777777" w:rsidR="003C0A97" w:rsidRPr="00263DF1" w:rsidRDefault="003C0A97" w:rsidP="00263DF1">
            <w:pPr>
              <w:pStyle w:val="tagline"/>
              <w:framePr w:hSpace="0" w:wrap="auto" w:vAnchor="margin" w:yAlign="inline"/>
              <w:suppressOverlap w:val="0"/>
            </w:pPr>
            <w:r w:rsidRPr="00263DF1">
              <w:t>Short tagline about the property</w:t>
            </w:r>
          </w:p>
        </w:tc>
      </w:tr>
    </w:tbl>
    <w:p w14:paraId="53B8FFF5" w14:textId="77777777" w:rsidR="00EA4AEA" w:rsidRPr="001E64D8" w:rsidRDefault="00EA4AEA" w:rsidP="001E64D8">
      <w:pPr>
        <w:pStyle w:val="small"/>
      </w:pPr>
    </w:p>
    <w:p w14:paraId="7B403B08" w14:textId="77777777" w:rsidR="00372EA3" w:rsidRPr="00BD39D6" w:rsidRDefault="00221E20" w:rsidP="00BD39D6">
      <w:pPr>
        <w:pStyle w:val="small"/>
        <w:tabs>
          <w:tab w:val="right" w:pos="15264"/>
        </w:tabs>
      </w:pPr>
      <w:r>
        <w:rPr>
          <w:noProof/>
          <w:sz w:val="28"/>
          <w:lang w:val="en-GB" w:eastAsia="en-GB"/>
        </w:rPr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4DEDC68A" wp14:editId="35E68C74">
                <wp:simplePos x="0" y="0"/>
                <wp:positionH relativeFrom="page">
                  <wp:posOffset>8496935</wp:posOffset>
                </wp:positionH>
                <wp:positionV relativeFrom="page">
                  <wp:posOffset>5040630</wp:posOffset>
                </wp:positionV>
                <wp:extent cx="3099600" cy="3124800"/>
                <wp:effectExtent l="0" t="0" r="5715" b="38100"/>
                <wp:wrapNone/>
                <wp:docPr id="120" name="Group 12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9600" cy="3124800"/>
                          <a:chOff x="9771" y="3176"/>
                          <a:chExt cx="4880" cy="4920"/>
                        </a:xfrm>
                      </wpg:grpSpPr>
                      <wps:wsp>
                        <wps:cNvPr id="121" name="AutoShape 1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9771" y="3240"/>
                            <a:ext cx="3720" cy="4645"/>
                          </a:xfrm>
                          <a:prstGeom prst="parallelogram">
                            <a:avLst>
                              <a:gd name="adj" fmla="val 74569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22" name="Lin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43" y="3196"/>
                            <a:ext cx="2940" cy="490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287" y="3176"/>
                            <a:ext cx="2860" cy="47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AutoShape 2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10931" y="3240"/>
                            <a:ext cx="3720" cy="4645"/>
                          </a:xfrm>
                          <a:prstGeom prst="parallelogram">
                            <a:avLst>
                              <a:gd name="adj" fmla="val 7456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25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63" y="3196"/>
                            <a:ext cx="2940" cy="4900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A6279" id="Group 120" o:spid="_x0000_s1026" alt="&quot;&quot;" style="position:absolute;margin-left:669.05pt;margin-top:396.9pt;width:244.05pt;height:246.05pt;z-index:251728896;mso-position-horizontal-relative:page;mso-position-vertical-relative:page" coordorigin="9771,3176" coordsize="4880,4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">
                <v:shape id="AutoShape 19" o:spid="_x0000_s1027" type="#_x0000_t7" style="position:absolute;left:9771;top:3240;width:3720;height:4645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" adj="16107" fillcolor="white [3212]" stroked="f" strokecolor="#4a7ebb" strokeweight="1.5pt">
                  <v:shadow opacity="22938f" offset="0"/>
                  <v:textbox inset=",7.2pt,,7.2pt"/>
                </v:shape>
                <v:line id="Line 20" o:spid="_x0000_s1028" style="position:absolute;flip:x;visibility:visible;mso-wrap-style:square" from="10443,3196" to="13383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" strokecolor="#d0cc72 [3205]" strokeweight="3.5pt">
                  <v:shadow opacity="22938f" offset="0"/>
                </v:line>
                <v:line id="Line 21" o:spid="_x0000_s1029" style="position:absolute;flip:x;visibility:visible;mso-wrap-style:square" from="10287,3176" to="13147,7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" strokecolor="#808388 [3206]" strokeweight="1pt">
                  <v:shadow opacity="22938f" offset="0"/>
                </v:line>
                <v:shape id="AutoShape 22" o:spid="_x0000_s1030" type="#_x0000_t7" style="position:absolute;left:10931;top:3240;width:3720;height:4645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" adj="16107" fillcolor="#4c628c [3204]" stroked="f" strokecolor="#4a7ebb" strokeweight="1.5pt">
                  <v:shadow opacity="22938f" offset="0"/>
                  <v:textbox inset=",7.2pt,,7.2pt"/>
                </v:shape>
                <v:line id="Line 23" o:spid="_x0000_s1031" style="position:absolute;flip:x;visibility:visible;mso-wrap-style:square" from="11063,3196" to="14003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" strokecolor="white [3212]" strokeweight="3.5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  <w:r w:rsidR="00EF5D9B">
        <w:rPr>
          <w:noProof/>
          <w:sz w:val="28"/>
          <w:lang w:val="en-GB" w:eastAsia="en-GB"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68A6FC54" wp14:editId="692B1993">
                <wp:simplePos x="0" y="0"/>
                <wp:positionH relativeFrom="page">
                  <wp:posOffset>-459105</wp:posOffset>
                </wp:positionH>
                <wp:positionV relativeFrom="page">
                  <wp:posOffset>-233045</wp:posOffset>
                </wp:positionV>
                <wp:extent cx="1181100" cy="1948180"/>
                <wp:effectExtent l="7620" t="8255" r="1905" b="5715"/>
                <wp:wrapNone/>
                <wp:docPr id="116" name="Group 1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0" cy="1948180"/>
                          <a:chOff x="1440" y="401"/>
                          <a:chExt cx="1860" cy="3068"/>
                        </a:xfrm>
                      </wpg:grpSpPr>
                      <wps:wsp>
                        <wps:cNvPr id="117" name="AutoShape 16"/>
                        <wps:cNvSpPr>
                          <a:spLocks/>
                        </wps:cNvSpPr>
                        <wps:spPr bwMode="auto">
                          <a:xfrm>
                            <a:off x="1440" y="421"/>
                            <a:ext cx="1860" cy="3048"/>
                          </a:xfrm>
                          <a:custGeom>
                            <a:avLst/>
                            <a:gdLst>
                              <a:gd name="T0" fmla="*/ 20 w 1860"/>
                              <a:gd name="T1" fmla="*/ 3048 h 3048"/>
                              <a:gd name="T2" fmla="*/ 1860 w 1860"/>
                              <a:gd name="T3" fmla="*/ 15 h 3048"/>
                              <a:gd name="T4" fmla="*/ 0 w 1860"/>
                              <a:gd name="T5" fmla="*/ 0 h 3048"/>
                              <a:gd name="T6" fmla="*/ 20 w 1860"/>
                              <a:gd name="T7" fmla="*/ 3048 h 30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60" h="3048">
                                <a:moveTo>
                                  <a:pt x="20" y="3048"/>
                                </a:moveTo>
                                <a:lnTo>
                                  <a:pt x="1860" y="15"/>
                                </a:lnTo>
                                <a:lnTo>
                                  <a:pt x="0" y="0"/>
                                </a:lnTo>
                                <a:lnTo>
                                  <a:pt x="2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444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118" name="Lin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0" y="401"/>
                            <a:ext cx="1540" cy="25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A1E31" id="Group 116" o:spid="_x0000_s1026" alt="&quot;&quot;" style="position:absolute;margin-left:-36.15pt;margin-top:-18.35pt;width:93pt;height:153.4pt;z-index:251727872;mso-position-horizontal-relative:page;mso-position-vertical-relative:page" coordorigin="1440,401" coordsize="1860,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">
                <v:shape id="AutoShape 16" o:spid="_x0000_s1027" style="position:absolute;left:1440;top:421;width:1860;height:3048;visibility:visible;mso-wrap-style:square;v-text-anchor:top" coordsize="186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" path="m20,3048l1860,15,,,20,3048xe" fillcolor="#808388 [3206]" stroked="f" strokecolor="#4a7ebb" strokeweight="3.5pt">
                  <v:shadow opacity="22938f" offset="0"/>
                  <v:path arrowok="t" o:connecttype="custom" o:connectlocs="20,3048;1860,15;0,0;20,3048" o:connectangles="0,0,0,0"/>
                </v:shape>
                <v:line id="Line 17" o:spid="_x0000_s1028" style="position:absolute;flip:y;visibility:visible;mso-wrap-style:square" from="1440,401" to="2980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" strokecolor="white [3212]" strokeweight="1pt">
                  <v:shadow opacity="22938f" offset="0"/>
                </v:line>
                <w10:wrap anchorx="page" anchory="page"/>
                <w10:anchorlock/>
              </v:group>
            </w:pict>
          </mc:Fallback>
        </mc:AlternateContent>
      </w:r>
      <w:r w:rsidR="009C72E4" w:rsidRPr="001E22A2">
        <w:rPr>
          <w:noProof/>
          <w:sz w:val="2"/>
          <w:szCs w:val="2"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1" locked="1" layoutInCell="1" allowOverlap="1" wp14:anchorId="35810E4B" wp14:editId="330E30AF">
                <wp:simplePos x="0" y="0"/>
                <wp:positionH relativeFrom="page">
                  <wp:posOffset>3390900</wp:posOffset>
                </wp:positionH>
                <wp:positionV relativeFrom="page">
                  <wp:posOffset>-238125</wp:posOffset>
                </wp:positionV>
                <wp:extent cx="6926580" cy="8640445"/>
                <wp:effectExtent l="0" t="0" r="7620" b="8255"/>
                <wp:wrapNone/>
                <wp:docPr id="1" name="Rect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6580" cy="86404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5400" dir="5400000" algn="ctr" rotWithShape="0">
                                  <a:srgbClr val="80808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225C17" id="Rectangle 1" o:spid="_x0000_s1026" alt="&quot;&quot;" style="position:absolute;margin-left:267pt;margin-top:-18.75pt;width:545.4pt;height:680.3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" fillcolor="#f2f2f2 [3214]" stroked="f" strokecolor="#4a7ebb" strokeweight="1.5pt">
                <v:shadow opacity="22938f" offset="0"/>
                <v:textbox inset=",7.2pt,,7.2pt"/>
                <w10:wrap anchorx="page" anchory="page"/>
                <w10:anchorlock/>
              </v:rect>
            </w:pict>
          </mc:Fallback>
        </mc:AlternateContent>
      </w:r>
    </w:p>
    <w:tbl>
      <w:tblPr>
        <w:tblStyle w:val="TableGrid"/>
        <w:tblW w:w="15826" w:type="dxa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360" w:type="dxa"/>
          <w:right w:w="360" w:type="dxa"/>
        </w:tblCellMar>
        <w:tblLook w:val="00A0" w:firstRow="1" w:lastRow="0" w:firstColumn="1" w:lastColumn="0" w:noHBand="0" w:noVBand="0"/>
        <w:tblCaption w:val="Brochure layout"/>
      </w:tblPr>
      <w:tblGrid>
        <w:gridCol w:w="4970"/>
        <w:gridCol w:w="5333"/>
        <w:gridCol w:w="3543"/>
        <w:gridCol w:w="1980"/>
      </w:tblGrid>
      <w:tr w:rsidR="004E5947" w14:paraId="1151B4EB" w14:textId="77777777" w:rsidTr="00372EA3">
        <w:trPr>
          <w:trHeight w:val="3726"/>
        </w:trPr>
        <w:tc>
          <w:tcPr>
            <w:tcW w:w="4970" w:type="dxa"/>
            <w:vMerge w:val="restart"/>
            <w:vAlign w:val="center"/>
          </w:tcPr>
          <w:p w14:paraId="6A25AAB9" w14:textId="77777777" w:rsidR="004E5947" w:rsidRPr="00263DF1" w:rsidRDefault="00231A79" w:rsidP="00263DF1">
            <w:pPr>
              <w:pStyle w:val="introtext"/>
            </w:pPr>
            <w:r w:rsidRPr="00263DF1"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1" layoutInCell="1" allowOverlap="1" wp14:anchorId="426E7075" wp14:editId="21DD0BE7">
                      <wp:simplePos x="0" y="0"/>
                      <wp:positionH relativeFrom="page">
                        <wp:posOffset>-723265</wp:posOffset>
                      </wp:positionH>
                      <wp:positionV relativeFrom="page">
                        <wp:posOffset>-454025</wp:posOffset>
                      </wp:positionV>
                      <wp:extent cx="3913200" cy="8766000"/>
                      <wp:effectExtent l="0" t="0" r="0" b="0"/>
                      <wp:wrapNone/>
                      <wp:docPr id="8" name="Rectangle 6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3200" cy="876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45AD68" id="Rectangle 64" o:spid="_x0000_s1026" alt="&quot;&quot;" style="position:absolute;margin-left:-56.95pt;margin-top:-35.75pt;width:308.15pt;height:690.2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" fillcolor="#d8d8d8 [2732]" stroked="f">
                      <v:textbox inset=",7.2pt,,7.2pt"/>
                      <w10:wrap anchorx="page" anchory="page"/>
                      <w10:anchorlock/>
                    </v:rect>
                  </w:pict>
                </mc:Fallback>
              </mc:AlternateContent>
            </w:r>
            <w:r w:rsidR="004E5947" w:rsidRPr="00263DF1">
              <w:t>This brochure is yours to tailor to your needs. It will teach you some basics about using 3D models in Word.</w:t>
            </w:r>
          </w:p>
          <w:p w14:paraId="42136F1F" w14:textId="77777777" w:rsidR="004E5947" w:rsidRPr="00BD39D6" w:rsidRDefault="004E5947" w:rsidP="00263DF1">
            <w:pPr>
              <w:pStyle w:val="Normalblack"/>
            </w:pPr>
            <w:r w:rsidRPr="00BD39D6">
              <w:t>Play with the 3D model of a home above to learn by doing. Look out for the</w:t>
            </w:r>
            <w:r w:rsidRPr="0089185D">
              <w:t xml:space="preserve"> </w:t>
            </w:r>
            <w:r w:rsidRPr="00771A09">
              <w:rPr>
                <w:rStyle w:val="Emphasis"/>
              </w:rPr>
              <w:t>Try it</w:t>
            </w:r>
            <w:r w:rsidRPr="0089185D">
              <w:t xml:space="preserve"> </w:t>
            </w:r>
            <w:r w:rsidRPr="00BD39D6">
              <w:t>text in red for some features to practice.</w:t>
            </w:r>
          </w:p>
          <w:p w14:paraId="7E9AD206" w14:textId="77777777" w:rsidR="004E5947" w:rsidRPr="00BD39D6" w:rsidRDefault="004E5947" w:rsidP="00263DF1">
            <w:pPr>
              <w:pStyle w:val="Normalblack"/>
            </w:pPr>
            <w:r w:rsidRPr="00BD39D6">
              <w:t>We’ve created styles that let you match the formatting in this brochure with just a click. On the Home tab of the ribbon, check out the Styles gallery.</w:t>
            </w:r>
          </w:p>
          <w:p w14:paraId="14782140" w14:textId="77777777" w:rsidR="004E5947" w:rsidRPr="0089185D" w:rsidRDefault="004E5947" w:rsidP="00263DF1">
            <w:pPr>
              <w:pStyle w:val="Normalblack"/>
            </w:pPr>
            <w:r w:rsidRPr="00BD39D6">
              <w:t>To easily customiz</w:t>
            </w:r>
            <w:r w:rsidR="008C4245" w:rsidRPr="00BD39D6">
              <w:t>e the look of this brochure, on </w:t>
            </w:r>
            <w:r w:rsidRPr="00BD39D6">
              <w:t>the Design tab of the ribbon, check out the Themes, Colors, and Fonts galleries.</w:t>
            </w:r>
          </w:p>
          <w:p w14:paraId="5FA04B78" w14:textId="77777777" w:rsidR="004E5947" w:rsidRPr="00771A09" w:rsidRDefault="004E5947" w:rsidP="00D548F0">
            <w:pPr>
              <w:pStyle w:val="Heading1black"/>
            </w:pPr>
            <w:r w:rsidRPr="00BD39D6">
              <w:rPr>
                <w:b/>
              </w:rPr>
              <w:t>Customize</w:t>
            </w:r>
            <w:r w:rsidRPr="00BD39D6">
              <w:t xml:space="preserve"> this brochure</w:t>
            </w:r>
          </w:p>
          <w:p w14:paraId="237C35C7" w14:textId="77777777" w:rsidR="004E6A02" w:rsidRDefault="004E5947" w:rsidP="00263DF1">
            <w:pPr>
              <w:pStyle w:val="Normalblack"/>
            </w:pPr>
            <w:r w:rsidRPr="00BD39D6">
              <w:t>Use the Themes, Colors, and Fonts galleries to customize this brochure and match your logo colors and branding.</w:t>
            </w:r>
            <w:r w:rsidR="00621997" w:rsidRPr="00BD39D6">
              <w:t xml:space="preserve"> </w:t>
            </w:r>
            <w:r w:rsidRPr="00BD39D6">
              <w:t xml:space="preserve">On the Insert tab of the </w:t>
            </w:r>
            <w:r w:rsidR="008C4245" w:rsidRPr="00BD39D6">
              <w:t xml:space="preserve">ribbon, </w:t>
            </w:r>
            <w:r w:rsidR="00621997" w:rsidRPr="00BD39D6">
              <w:t>you can select a picture from your files or add a shape</w:t>
            </w:r>
            <w:r w:rsidRPr="00BD39D6">
              <w:t>.</w:t>
            </w:r>
          </w:p>
          <w:p w14:paraId="6F27DE72" w14:textId="77777777" w:rsidR="004E5947" w:rsidRPr="00771A09" w:rsidRDefault="004E6A02" w:rsidP="00D548F0">
            <w:pPr>
              <w:pStyle w:val="Heading1black"/>
            </w:pPr>
            <w:r w:rsidRPr="00BD39D6">
              <w:rPr>
                <w:b/>
              </w:rPr>
              <w:t>Insert</w:t>
            </w:r>
            <w:r w:rsidRPr="00BD39D6">
              <w:t xml:space="preserve"> a 3D Model into a Doc</w:t>
            </w:r>
          </w:p>
          <w:p w14:paraId="678D9C5F" w14:textId="77777777" w:rsidR="004E5947" w:rsidRPr="0089185D" w:rsidRDefault="004E5947" w:rsidP="00263DF1">
            <w:pPr>
              <w:pStyle w:val="Normalblack"/>
            </w:pPr>
            <w:r w:rsidRPr="00BD39D6">
              <w:t>You insert 3D models into your files much the same way as any other image.</w:t>
            </w:r>
          </w:p>
          <w:p w14:paraId="3EB4C426" w14:textId="77777777" w:rsidR="004E5947" w:rsidRPr="0089185D" w:rsidRDefault="004E5947" w:rsidP="00263DF1">
            <w:pPr>
              <w:pStyle w:val="Normalblack"/>
            </w:pPr>
            <w:r w:rsidRPr="00771A09">
              <w:rPr>
                <w:rStyle w:val="Emphasis"/>
              </w:rPr>
              <w:t>Try it:</w:t>
            </w:r>
            <w:r w:rsidRPr="0089185D">
              <w:t xml:space="preserve"> </w:t>
            </w:r>
            <w:r w:rsidRPr="00BD39D6">
              <w:t xml:space="preserve">Put your cursor at the end of this paragraph, and go to the Insert tab of the ribbon, select 3D Models and then From a File. </w:t>
            </w:r>
          </w:p>
          <w:p w14:paraId="37D5C544" w14:textId="77777777" w:rsidR="004E5947" w:rsidRPr="00B118D8" w:rsidRDefault="004E5947" w:rsidP="00D548F0">
            <w:pPr>
              <w:pStyle w:val="Heading1black"/>
            </w:pPr>
            <w:r w:rsidRPr="00BD39D6">
              <w:rPr>
                <w:b/>
              </w:rPr>
              <w:t>Us</w:t>
            </w:r>
            <w:r w:rsidR="004E6A02" w:rsidRPr="00BD39D6">
              <w:rPr>
                <w:b/>
              </w:rPr>
              <w:t>E</w:t>
            </w:r>
            <w:r w:rsidRPr="00BD39D6">
              <w:t xml:space="preserve"> 3D model views</w:t>
            </w:r>
          </w:p>
          <w:p w14:paraId="1EFD84EB" w14:textId="77777777" w:rsidR="004E5947" w:rsidRPr="0089185D" w:rsidRDefault="004E5947" w:rsidP="00263DF1">
            <w:pPr>
              <w:pStyle w:val="Normalblack"/>
            </w:pPr>
            <w:r w:rsidRPr="00BD39D6">
              <w:t>If you prefer to use one of several preset views of the 3D model, you can use a 3D Model View.</w:t>
            </w:r>
            <w:r w:rsidRPr="0089185D">
              <w:rPr>
                <w:noProof/>
              </w:rPr>
              <w:t xml:space="preserve"> </w:t>
            </w:r>
          </w:p>
          <w:p w14:paraId="7EE0DC39" w14:textId="77777777" w:rsidR="004E5947" w:rsidRDefault="004E5947" w:rsidP="00263DF1">
            <w:pPr>
              <w:pStyle w:val="Normalblack"/>
            </w:pPr>
            <w:r w:rsidRPr="00771A09">
              <w:rPr>
                <w:rStyle w:val="Emphasis"/>
              </w:rPr>
              <w:t>Try it:</w:t>
            </w:r>
            <w:r w:rsidRPr="00771A09">
              <w:rPr>
                <w:color w:val="FF0000"/>
              </w:rPr>
              <w:t xml:space="preserve"> </w:t>
            </w:r>
            <w:r w:rsidRPr="00BD39D6">
              <w:t>Select the model, then select 3D Model Tools &gt; Format and choose a view from the 3D Model Views in the ribbon.</w:t>
            </w:r>
          </w:p>
        </w:tc>
        <w:tc>
          <w:tcPr>
            <w:tcW w:w="5333" w:type="dxa"/>
          </w:tcPr>
          <w:p w14:paraId="136D6109" w14:textId="77777777" w:rsidR="004E5947" w:rsidRPr="00A9736F" w:rsidRDefault="004E5947" w:rsidP="00CD6B06">
            <w:pPr>
              <w:pStyle w:val="Heading1"/>
              <w:spacing w:before="0"/>
            </w:pPr>
            <w:r w:rsidRPr="004E6A02">
              <w:rPr>
                <w:b/>
              </w:rPr>
              <w:t>Explore</w:t>
            </w:r>
            <w:r w:rsidRPr="00A9736F">
              <w:t xml:space="preserve"> your 3D model</w:t>
            </w:r>
          </w:p>
          <w:p w14:paraId="66304027" w14:textId="77777777" w:rsidR="004E5947" w:rsidRDefault="004E5947" w:rsidP="00542A7E">
            <w:r>
              <w:t>Word allows you to manipulate the 3D model once it’s inserted. Rotate and tilt it to view from the top or find an interesting feature.</w:t>
            </w:r>
          </w:p>
          <w:p w14:paraId="641A069C" w14:textId="77777777" w:rsidR="004E5947" w:rsidRDefault="004E5947" w:rsidP="00542A7E">
            <w:r w:rsidRPr="00BE1973">
              <w:rPr>
                <w:rStyle w:val="Emphasis"/>
              </w:rPr>
              <w:t>Try it:</w:t>
            </w:r>
            <w:r>
              <w:t xml:space="preserve"> Select the model and use the 3D control in the center of the object to rotate it. Notice how you can see the object from all angles, even from below!</w:t>
            </w:r>
          </w:p>
          <w:p w14:paraId="557C84D5" w14:textId="77777777" w:rsidR="004E5947" w:rsidRDefault="004E5947" w:rsidP="004E5947">
            <w:r>
              <w:t>Just as you do for a regular image, you can also make the image larger or smaller by dragging the image handles at the corners of the image.</w:t>
            </w:r>
          </w:p>
        </w:tc>
        <w:tc>
          <w:tcPr>
            <w:tcW w:w="5523" w:type="dxa"/>
            <w:gridSpan w:val="2"/>
            <w:tcMar>
              <w:right w:w="720" w:type="dxa"/>
            </w:tcMar>
          </w:tcPr>
          <w:p w14:paraId="2500CA61" w14:textId="77777777" w:rsidR="004E5947" w:rsidRDefault="004E5947" w:rsidP="00CD6B06">
            <w:pPr>
              <w:pStyle w:val="Heading1"/>
              <w:spacing w:before="0"/>
            </w:pPr>
            <w:r w:rsidRPr="004E6A02">
              <w:rPr>
                <w:b/>
              </w:rPr>
              <w:t>Align</w:t>
            </w:r>
            <w:r>
              <w:t xml:space="preserve"> a 3D model</w:t>
            </w:r>
          </w:p>
          <w:p w14:paraId="2A60AD67" w14:textId="77777777" w:rsidR="004E5947" w:rsidRDefault="004E5947" w:rsidP="00542A7E">
            <w:pPr>
              <w:spacing w:after="0"/>
            </w:pPr>
            <w:r>
              <w:t>As for a regular image, you can drag the 3D model around to position it on the page. The Align tool will also help with placement.</w:t>
            </w:r>
          </w:p>
          <w:p w14:paraId="59E90ACE" w14:textId="77777777" w:rsidR="009C26DC" w:rsidRDefault="004E5947" w:rsidP="00F859F3">
            <w:pPr>
              <w:spacing w:after="0"/>
            </w:pPr>
            <w:r w:rsidRPr="007F5CBF">
              <w:rPr>
                <w:b/>
                <w:color w:val="C00000"/>
              </w:rPr>
              <w:t>Try it:</w:t>
            </w:r>
            <w:r>
              <w:t xml:space="preserve"> Select the model, then select 3D Model Tools &gt; Format and select Align from the ribbon for options for placement.</w:t>
            </w:r>
          </w:p>
          <w:p w14:paraId="5C505820" w14:textId="77777777" w:rsidR="004E5947" w:rsidRPr="00D548F0" w:rsidRDefault="009C26DC" w:rsidP="00416773">
            <w:pPr>
              <w:pStyle w:val="largertext"/>
            </w:pPr>
            <w:r w:rsidRPr="00D548F0">
              <w:t xml:space="preserve">You can use this text style to </w:t>
            </w:r>
            <w:r w:rsidR="008C4245" w:rsidRPr="00D548F0">
              <w:t>draw</w:t>
            </w:r>
            <w:r w:rsidRPr="00D548F0">
              <w:t xml:space="preserve"> attention to important information.</w:t>
            </w:r>
          </w:p>
        </w:tc>
      </w:tr>
      <w:tr w:rsidR="004E5947" w14:paraId="552D5664" w14:textId="77777777" w:rsidTr="00A06DA2">
        <w:trPr>
          <w:trHeight w:hRule="exact" w:val="4111"/>
        </w:trPr>
        <w:tc>
          <w:tcPr>
            <w:tcW w:w="4970" w:type="dxa"/>
            <w:vMerge/>
          </w:tcPr>
          <w:p w14:paraId="0696676D" w14:textId="77777777" w:rsidR="004E5947" w:rsidRPr="00CA1A7F" w:rsidRDefault="004E5947" w:rsidP="00542A7E">
            <w:pPr>
              <w:rPr>
                <w:noProof/>
              </w:rPr>
            </w:pPr>
          </w:p>
        </w:tc>
        <w:tc>
          <w:tcPr>
            <w:tcW w:w="10856" w:type="dxa"/>
            <w:gridSpan w:val="3"/>
            <w:shd w:val="clear" w:color="auto" w:fill="FFFFFF"/>
          </w:tcPr>
          <w:p w14:paraId="530A8216" w14:textId="77777777" w:rsidR="004E5947" w:rsidRPr="004E5947" w:rsidRDefault="00F8478B" w:rsidP="004E5947">
            <w:pPr>
              <w:tabs>
                <w:tab w:val="left" w:pos="5034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am3d">
                  <w:drawing>
                    <wp:inline distT="0" distB="0" distL="0" distR="0" wp14:anchorId="381E56C3" wp14:editId="7EF3595E">
                      <wp:extent cx="2447925" cy="2495550"/>
                      <wp:effectExtent l="0" t="0" r="9525" b="0"/>
                      <wp:docPr id="18" name="3D Model 18" descr="Residential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1">
                            <am3d:spPr>
                              <a:xfrm>
                                <a:off x="0" y="0"/>
                                <a:ext cx="2447925" cy="249555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1440132" y="-4316044" z="75862235"/>
                              <am3d:up dx="0" dy="36000000" dz="0"/>
                              <am3d:lookAt x="1440132" y="-4316044" z="0"/>
                              <am3d:perspective fov="1716552"/>
                            </am3d:camera>
                            <am3d:trans>
                              <am3d:meterPerModelUnit n="397732" d="1000000"/>
                              <am3d:preTrans dx="0" dy="-14437568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1225919" ay="-1683062" az="-596193"/>
                              <am3d:postTrans dx="0" dy="0" dz="0"/>
                            </am3d:trans>
                            <am3d:attrSrcUrl r:id="rId12"/>
                            <am3d:raster rName="Office3DRenderer" rVer="16.0.8326">
                              <am3d:blip r:embed="rId17"/>
                            </am3d:raster>
                            <am3d:winViewport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381E56C3" wp14:editId="7EF3595E">
                      <wp:extent cx="2447925" cy="2495550"/>
                      <wp:effectExtent l="0" t="0" r="9525" b="0"/>
                      <wp:docPr id="18" name="3D Model 18" descr="Residential House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3D Model 18" descr="Residential House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7925" cy="24955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R="004E5947">
              <w:rPr>
                <w:noProof/>
              </w:rPr>
              <w:tab/>
            </w:r>
            <w:r w:rsidR="007F5CBF">
              <w:rPr>
                <w:noProof/>
              </w:rPr>
              <mc:AlternateContent>
                <mc:Choice Requires="am3d">
                  <w:drawing>
                    <wp:inline distT="0" distB="0" distL="0" distR="0" wp14:anchorId="58B865E1" wp14:editId="352956F5">
                      <wp:extent cx="2985770" cy="2364105"/>
                      <wp:effectExtent l="0" t="0" r="0" b="0"/>
                      <wp:docPr id="96" name="3D Model 96" descr="Residential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1">
                            <am3d:spPr>
                              <a:xfrm>
                                <a:off x="0" y="0"/>
                                <a:ext cx="2985770" cy="236410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75862235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397732" d="1000000"/>
                              <am3d:preTrans dx="0" dy="-14437568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-5597889" ay="5249574" az="-5598085"/>
                              <am3d:postTrans dx="0" dy="0" dz="0"/>
                            </am3d:trans>
                            <am3d:attrSrcUrl r:id="rId12"/>
                            <am3d:raster rName="Office3DRenderer" rVer="16.0.8326">
                              <am3d:blip r:embed="rId18"/>
                            </am3d:raster>
                            <am3d:objViewport viewportSz="4107811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58B865E1" wp14:editId="352956F5">
                      <wp:extent cx="2985770" cy="2364105"/>
                      <wp:effectExtent l="0" t="0" r="0" b="0"/>
                      <wp:docPr id="96" name="3D Model 96" descr="Residential House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3D Model 96" descr="Residential House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85770" cy="23641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  <w:tr w:rsidR="00475729" w14:paraId="4BEE0936" w14:textId="77777777" w:rsidTr="00372EA3">
        <w:tc>
          <w:tcPr>
            <w:tcW w:w="4970" w:type="dxa"/>
            <w:vMerge/>
          </w:tcPr>
          <w:p w14:paraId="47581058" w14:textId="77777777" w:rsidR="00475729" w:rsidRPr="00CA1A7F" w:rsidRDefault="00475729" w:rsidP="00542A7E">
            <w:pPr>
              <w:rPr>
                <w:noProof/>
              </w:rPr>
            </w:pPr>
          </w:p>
        </w:tc>
        <w:tc>
          <w:tcPr>
            <w:tcW w:w="10856" w:type="dxa"/>
            <w:gridSpan w:val="3"/>
            <w:shd w:val="clear" w:color="auto" w:fill="D0CC72" w:themeFill="accent2"/>
          </w:tcPr>
          <w:p w14:paraId="1877EDE4" w14:textId="77777777" w:rsidR="00475729" w:rsidRPr="00416773" w:rsidRDefault="00475729" w:rsidP="00416773">
            <w:pPr>
              <w:pStyle w:val="Caption"/>
            </w:pPr>
            <w:r w:rsidRPr="00416773">
              <w:t xml:space="preserve">Add a caption here </w:t>
            </w:r>
            <w:r w:rsidR="00B118D8" w:rsidRPr="00416773">
              <w:t>that will</w:t>
            </w:r>
            <w:r w:rsidRPr="00416773">
              <w:t xml:space="preserve"> encourage </w:t>
            </w:r>
            <w:r w:rsidR="008F7661" w:rsidRPr="00416773">
              <w:t xml:space="preserve">your </w:t>
            </w:r>
            <w:r w:rsidRPr="00416773">
              <w:t>readers to use the 3D features</w:t>
            </w:r>
          </w:p>
        </w:tc>
      </w:tr>
      <w:tr w:rsidR="00B80F7C" w14:paraId="7AE4F3DA" w14:textId="77777777" w:rsidTr="00372EA3">
        <w:trPr>
          <w:trHeight w:val="2943"/>
        </w:trPr>
        <w:tc>
          <w:tcPr>
            <w:tcW w:w="4970" w:type="dxa"/>
            <w:vMerge/>
          </w:tcPr>
          <w:p w14:paraId="05E43E1A" w14:textId="77777777" w:rsidR="00B80F7C" w:rsidRPr="00CA1A7F" w:rsidRDefault="00B80F7C" w:rsidP="00542A7E">
            <w:pPr>
              <w:rPr>
                <w:noProof/>
              </w:rPr>
            </w:pPr>
          </w:p>
        </w:tc>
        <w:tc>
          <w:tcPr>
            <w:tcW w:w="8876" w:type="dxa"/>
            <w:gridSpan w:val="2"/>
          </w:tcPr>
          <w:p w14:paraId="202F2AFD" w14:textId="77777777" w:rsidR="00B80F7C" w:rsidRDefault="00B80F7C" w:rsidP="004E5947">
            <w:pPr>
              <w:pStyle w:val="Heading1"/>
            </w:pPr>
            <w:r w:rsidRPr="004E6A02">
              <w:rPr>
                <w:b/>
              </w:rPr>
              <w:t>Us</w:t>
            </w:r>
            <w:r w:rsidR="004E6A02" w:rsidRPr="004E6A02">
              <w:rPr>
                <w:b/>
              </w:rPr>
              <w:t>e</w:t>
            </w:r>
            <w:r>
              <w:t xml:space="preserve"> Pan &amp; Zoom</w:t>
            </w:r>
          </w:p>
          <w:p w14:paraId="4C90E096" w14:textId="77777777" w:rsidR="00B80F7C" w:rsidRDefault="00B80F7C" w:rsidP="004E5947">
            <w:r>
              <w:t>Pan &amp; Zoom allows you to control how the 3D model fits within the frame. Use it to focus on a feature, or to move the model around within the frame.</w:t>
            </w:r>
          </w:p>
          <w:p w14:paraId="6D04A891" w14:textId="77777777" w:rsidR="00B80F7C" w:rsidRDefault="00B80F7C" w:rsidP="004E5947">
            <w:r w:rsidRPr="007F5CBF">
              <w:rPr>
                <w:b/>
                <w:color w:val="C00000"/>
              </w:rPr>
              <w:t xml:space="preserve">Try it: </w:t>
            </w:r>
            <w:r>
              <w:t>Select the model, then select 3D Model Tools &gt; Format and choose the Pan &amp; Zoom button from the ribbon. A little magnifying glass to the right of the image allows you to make the model appear larger or smaller within the frame. Try zooming in to view more detail of a feature. Then click and drag the model within the frame to move it around.</w:t>
            </w:r>
          </w:p>
        </w:tc>
        <w:tc>
          <w:tcPr>
            <w:tcW w:w="1980" w:type="dxa"/>
          </w:tcPr>
          <w:p w14:paraId="66C3A6DA" w14:textId="77777777" w:rsidR="00B80F7C" w:rsidRPr="00CA1A7F" w:rsidRDefault="00B80F7C" w:rsidP="004E5947">
            <w:pPr>
              <w:rPr>
                <w:noProof/>
              </w:rPr>
            </w:pPr>
          </w:p>
        </w:tc>
      </w:tr>
    </w:tbl>
    <w:p w14:paraId="3C6BD94C" w14:textId="77777777" w:rsidR="00B66AA5" w:rsidRPr="00EA4AEA" w:rsidRDefault="00B66AA5" w:rsidP="00EA4AEA">
      <w:pPr>
        <w:pStyle w:val="small"/>
        <w:rPr>
          <w:sz w:val="2"/>
        </w:rPr>
      </w:pPr>
    </w:p>
    <w:sectPr w:rsidR="00B66AA5" w:rsidRPr="00EA4AEA" w:rsidSect="00A035AA">
      <w:pgSz w:w="15840" w:h="12240" w:orient="landscape"/>
      <w:pgMar w:top="360" w:right="216" w:bottom="0" w:left="36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C407A" w14:textId="77777777" w:rsidR="00A035AA" w:rsidRDefault="00A035AA">
      <w:pPr>
        <w:spacing w:before="0" w:after="0" w:line="240" w:lineRule="auto"/>
      </w:pPr>
      <w:r>
        <w:separator/>
      </w:r>
    </w:p>
  </w:endnote>
  <w:endnote w:type="continuationSeparator" w:id="0">
    <w:p w14:paraId="158FA841" w14:textId="77777777" w:rsidR="00A035AA" w:rsidRDefault="00A035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C619D1" w14:textId="77777777" w:rsidR="00A035AA" w:rsidRDefault="00A035AA">
      <w:pPr>
        <w:spacing w:before="0" w:after="0" w:line="240" w:lineRule="auto"/>
      </w:pPr>
      <w:r>
        <w:separator/>
      </w:r>
    </w:p>
  </w:footnote>
  <w:footnote w:type="continuationSeparator" w:id="0">
    <w:p w14:paraId="23A44DC6" w14:textId="77777777" w:rsidR="00A035AA" w:rsidRDefault="00A035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23AB2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F"/>
    <w:multiLevelType w:val="singleLevel"/>
    <w:tmpl w:val="FCCCC4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04B07A4D"/>
    <w:multiLevelType w:val="multilevel"/>
    <w:tmpl w:val="1F20826A"/>
    <w:lvl w:ilvl="0">
      <w:start w:val="1"/>
      <w:numFmt w:val="bullet"/>
      <w:lvlText w:val=""/>
      <w:lvlJc w:val="left"/>
      <w:pPr>
        <w:ind w:left="360" w:hanging="360"/>
      </w:pPr>
      <w:rPr>
        <w:rFonts w:ascii="Wingdings" w:hAnsi="Wingdings" w:hint="default"/>
        <w:color w:val="4C628C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0065D"/>
    <w:multiLevelType w:val="hybridMultilevel"/>
    <w:tmpl w:val="A948A0E0"/>
    <w:lvl w:ilvl="0" w:tplc="3500BDF4">
      <w:start w:val="1"/>
      <w:numFmt w:val="bullet"/>
      <w:pStyle w:val="bullet"/>
      <w:lvlText w:val="•"/>
      <w:lvlJc w:val="left"/>
      <w:pPr>
        <w:ind w:left="360" w:hanging="360"/>
      </w:pPr>
      <w:rPr>
        <w:rFonts w:ascii="Arial" w:hAnsi="Arial" w:hint="default"/>
        <w:color w:val="CCCCCC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64C50"/>
    <w:multiLevelType w:val="hybridMultilevel"/>
    <w:tmpl w:val="6D745BDE"/>
    <w:lvl w:ilvl="0" w:tplc="CD20C6A6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color w:val="808388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22649"/>
    <w:multiLevelType w:val="multilevel"/>
    <w:tmpl w:val="C9E276BC"/>
    <w:lvl w:ilvl="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color w:val="808388" w:themeColor="accent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54266B"/>
    <w:multiLevelType w:val="hybridMultilevel"/>
    <w:tmpl w:val="9BDEFE9E"/>
    <w:lvl w:ilvl="0" w:tplc="72188CC4">
      <w:start w:val="1"/>
      <w:numFmt w:val="bullet"/>
      <w:lvlText w:val=""/>
      <w:lvlJc w:val="left"/>
      <w:pPr>
        <w:ind w:left="360" w:hanging="360"/>
      </w:pPr>
      <w:rPr>
        <w:rFonts w:ascii="Wingdings" w:hAnsi="Wingdings" w:hint="default"/>
        <w:color w:val="4C628C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067051">
    <w:abstractNumId w:val="6"/>
  </w:num>
  <w:num w:numId="2" w16cid:durableId="721291381">
    <w:abstractNumId w:val="2"/>
  </w:num>
  <w:num w:numId="3" w16cid:durableId="988677781">
    <w:abstractNumId w:val="4"/>
  </w:num>
  <w:num w:numId="4" w16cid:durableId="413622689">
    <w:abstractNumId w:val="5"/>
  </w:num>
  <w:num w:numId="5" w16cid:durableId="202064567">
    <w:abstractNumId w:val="3"/>
  </w:num>
  <w:num w:numId="6" w16cid:durableId="518272311">
    <w:abstractNumId w:val="1"/>
  </w:num>
  <w:num w:numId="7" w16cid:durableId="1737556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attachedTemplate r:id="rId1"/>
  <w:defaultTabStop w:val="720"/>
  <w:drawingGridHorizontalSpacing w:val="360"/>
  <w:drawingGridVerticalSpacing w:val="360"/>
  <w:displayHorizontalDrawingGridEvery w:val="0"/>
  <w:displayVerticalDrawingGridEvery w:val="0"/>
  <w:doNotShadeFormData/>
  <w:characterSpacingControl w:val="doNotCompress"/>
  <w:hdrShapeDefaults>
    <o:shapedefaults v:ext="edit" spidmax="2050">
      <o:colormru v:ext="edit" colors="white,#e6e6e6,#f0f0f0,#91919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A2"/>
    <w:rsid w:val="000000B4"/>
    <w:rsid w:val="00001D15"/>
    <w:rsid w:val="00002B9A"/>
    <w:rsid w:val="00024A86"/>
    <w:rsid w:val="00026B79"/>
    <w:rsid w:val="000308D6"/>
    <w:rsid w:val="0004209B"/>
    <w:rsid w:val="0006020D"/>
    <w:rsid w:val="0007211D"/>
    <w:rsid w:val="0007244D"/>
    <w:rsid w:val="000756CC"/>
    <w:rsid w:val="00077DFD"/>
    <w:rsid w:val="000931A0"/>
    <w:rsid w:val="00097C47"/>
    <w:rsid w:val="000A0BB0"/>
    <w:rsid w:val="000A2F64"/>
    <w:rsid w:val="000A5C75"/>
    <w:rsid w:val="000B18A4"/>
    <w:rsid w:val="000C54B1"/>
    <w:rsid w:val="000C7F9A"/>
    <w:rsid w:val="000F60DB"/>
    <w:rsid w:val="00100CB9"/>
    <w:rsid w:val="001026A3"/>
    <w:rsid w:val="001338F1"/>
    <w:rsid w:val="00134A6A"/>
    <w:rsid w:val="00136E88"/>
    <w:rsid w:val="00155454"/>
    <w:rsid w:val="00184196"/>
    <w:rsid w:val="00185F2E"/>
    <w:rsid w:val="00191498"/>
    <w:rsid w:val="00195700"/>
    <w:rsid w:val="00196240"/>
    <w:rsid w:val="001B3DDD"/>
    <w:rsid w:val="001B4B8E"/>
    <w:rsid w:val="001B798C"/>
    <w:rsid w:val="001D54E9"/>
    <w:rsid w:val="001E22A2"/>
    <w:rsid w:val="001E64D8"/>
    <w:rsid w:val="002100B8"/>
    <w:rsid w:val="00215EC6"/>
    <w:rsid w:val="00217B8C"/>
    <w:rsid w:val="00221E20"/>
    <w:rsid w:val="00231A79"/>
    <w:rsid w:val="00241F19"/>
    <w:rsid w:val="00263488"/>
    <w:rsid w:val="00263DF1"/>
    <w:rsid w:val="00264466"/>
    <w:rsid w:val="002A0F34"/>
    <w:rsid w:val="002A4A16"/>
    <w:rsid w:val="002D160E"/>
    <w:rsid w:val="002E4D46"/>
    <w:rsid w:val="002E7A3E"/>
    <w:rsid w:val="00314B11"/>
    <w:rsid w:val="00333250"/>
    <w:rsid w:val="00360E4D"/>
    <w:rsid w:val="00361995"/>
    <w:rsid w:val="00372EA3"/>
    <w:rsid w:val="00375D72"/>
    <w:rsid w:val="003770AB"/>
    <w:rsid w:val="00382707"/>
    <w:rsid w:val="003902B0"/>
    <w:rsid w:val="003949FE"/>
    <w:rsid w:val="003B6C42"/>
    <w:rsid w:val="003C0A97"/>
    <w:rsid w:val="003C37C7"/>
    <w:rsid w:val="003C7AC7"/>
    <w:rsid w:val="003D4211"/>
    <w:rsid w:val="003D7C85"/>
    <w:rsid w:val="00402A05"/>
    <w:rsid w:val="00416773"/>
    <w:rsid w:val="00417F6A"/>
    <w:rsid w:val="00421CAE"/>
    <w:rsid w:val="00430E8E"/>
    <w:rsid w:val="00433899"/>
    <w:rsid w:val="0045048F"/>
    <w:rsid w:val="00463526"/>
    <w:rsid w:val="004645D3"/>
    <w:rsid w:val="00475729"/>
    <w:rsid w:val="00483A27"/>
    <w:rsid w:val="00491A81"/>
    <w:rsid w:val="004A1071"/>
    <w:rsid w:val="004A2099"/>
    <w:rsid w:val="004B5EE5"/>
    <w:rsid w:val="004B7428"/>
    <w:rsid w:val="004C6F94"/>
    <w:rsid w:val="004C7818"/>
    <w:rsid w:val="004D32F6"/>
    <w:rsid w:val="004D6C24"/>
    <w:rsid w:val="004E0139"/>
    <w:rsid w:val="004E5947"/>
    <w:rsid w:val="004E6A02"/>
    <w:rsid w:val="005012BC"/>
    <w:rsid w:val="00511306"/>
    <w:rsid w:val="00527B3D"/>
    <w:rsid w:val="00534476"/>
    <w:rsid w:val="00537E9F"/>
    <w:rsid w:val="00542A7E"/>
    <w:rsid w:val="00546D0E"/>
    <w:rsid w:val="005519D2"/>
    <w:rsid w:val="00555C27"/>
    <w:rsid w:val="00564EFF"/>
    <w:rsid w:val="005754B0"/>
    <w:rsid w:val="005840B6"/>
    <w:rsid w:val="005B1414"/>
    <w:rsid w:val="005B2F63"/>
    <w:rsid w:val="005B4D93"/>
    <w:rsid w:val="005E193E"/>
    <w:rsid w:val="005F16B6"/>
    <w:rsid w:val="0060698E"/>
    <w:rsid w:val="00607C6C"/>
    <w:rsid w:val="00621997"/>
    <w:rsid w:val="006319B6"/>
    <w:rsid w:val="00633136"/>
    <w:rsid w:val="006447D1"/>
    <w:rsid w:val="006671EB"/>
    <w:rsid w:val="00671157"/>
    <w:rsid w:val="00680DE2"/>
    <w:rsid w:val="006C5C24"/>
    <w:rsid w:val="006C7BAC"/>
    <w:rsid w:val="006D2349"/>
    <w:rsid w:val="006E1AFF"/>
    <w:rsid w:val="006E6BDE"/>
    <w:rsid w:val="006E7C9A"/>
    <w:rsid w:val="006F485D"/>
    <w:rsid w:val="006F5AB7"/>
    <w:rsid w:val="007121DC"/>
    <w:rsid w:val="007138C4"/>
    <w:rsid w:val="0072137C"/>
    <w:rsid w:val="00731B18"/>
    <w:rsid w:val="00750EB7"/>
    <w:rsid w:val="00771A09"/>
    <w:rsid w:val="007A5B4E"/>
    <w:rsid w:val="007A6C67"/>
    <w:rsid w:val="007D1ADF"/>
    <w:rsid w:val="007D385C"/>
    <w:rsid w:val="007E041D"/>
    <w:rsid w:val="007F5CBF"/>
    <w:rsid w:val="00823B71"/>
    <w:rsid w:val="0083098E"/>
    <w:rsid w:val="0086310E"/>
    <w:rsid w:val="00864386"/>
    <w:rsid w:val="00887C80"/>
    <w:rsid w:val="0089185D"/>
    <w:rsid w:val="008A1A8F"/>
    <w:rsid w:val="008A57EF"/>
    <w:rsid w:val="008B3988"/>
    <w:rsid w:val="008C4245"/>
    <w:rsid w:val="008D15B2"/>
    <w:rsid w:val="008E77E0"/>
    <w:rsid w:val="008F7661"/>
    <w:rsid w:val="009116F3"/>
    <w:rsid w:val="0092014F"/>
    <w:rsid w:val="009327C6"/>
    <w:rsid w:val="009454AB"/>
    <w:rsid w:val="00946453"/>
    <w:rsid w:val="0096247C"/>
    <w:rsid w:val="009A0A46"/>
    <w:rsid w:val="009A69AC"/>
    <w:rsid w:val="009B0F70"/>
    <w:rsid w:val="009C26DC"/>
    <w:rsid w:val="009C72E4"/>
    <w:rsid w:val="009D203A"/>
    <w:rsid w:val="009F7B9F"/>
    <w:rsid w:val="00A01C8F"/>
    <w:rsid w:val="00A035AA"/>
    <w:rsid w:val="00A046C0"/>
    <w:rsid w:val="00A06952"/>
    <w:rsid w:val="00A06DA2"/>
    <w:rsid w:val="00A123A2"/>
    <w:rsid w:val="00A126E6"/>
    <w:rsid w:val="00A25185"/>
    <w:rsid w:val="00A36256"/>
    <w:rsid w:val="00A73BB9"/>
    <w:rsid w:val="00A9736F"/>
    <w:rsid w:val="00AC6F73"/>
    <w:rsid w:val="00B118D8"/>
    <w:rsid w:val="00B11A8A"/>
    <w:rsid w:val="00B167F9"/>
    <w:rsid w:val="00B345FF"/>
    <w:rsid w:val="00B40A67"/>
    <w:rsid w:val="00B508EB"/>
    <w:rsid w:val="00B65408"/>
    <w:rsid w:val="00B66AA5"/>
    <w:rsid w:val="00B77739"/>
    <w:rsid w:val="00B80F7C"/>
    <w:rsid w:val="00B877C2"/>
    <w:rsid w:val="00B97C0B"/>
    <w:rsid w:val="00BA007B"/>
    <w:rsid w:val="00BA2245"/>
    <w:rsid w:val="00BB337E"/>
    <w:rsid w:val="00BB4F39"/>
    <w:rsid w:val="00BC65DB"/>
    <w:rsid w:val="00BD39D6"/>
    <w:rsid w:val="00BE5AC8"/>
    <w:rsid w:val="00C25C66"/>
    <w:rsid w:val="00C26219"/>
    <w:rsid w:val="00C37668"/>
    <w:rsid w:val="00C40B9C"/>
    <w:rsid w:val="00C87A73"/>
    <w:rsid w:val="00C9776E"/>
    <w:rsid w:val="00CA1A7F"/>
    <w:rsid w:val="00CC347D"/>
    <w:rsid w:val="00CD6B06"/>
    <w:rsid w:val="00CF1C56"/>
    <w:rsid w:val="00CF6A7A"/>
    <w:rsid w:val="00D40F0E"/>
    <w:rsid w:val="00D548F0"/>
    <w:rsid w:val="00D55E6F"/>
    <w:rsid w:val="00D57093"/>
    <w:rsid w:val="00D84ED6"/>
    <w:rsid w:val="00D853FE"/>
    <w:rsid w:val="00DB7FDA"/>
    <w:rsid w:val="00DC4AC4"/>
    <w:rsid w:val="00E02A7F"/>
    <w:rsid w:val="00E11102"/>
    <w:rsid w:val="00E257E0"/>
    <w:rsid w:val="00E403FF"/>
    <w:rsid w:val="00E44A5A"/>
    <w:rsid w:val="00E701BE"/>
    <w:rsid w:val="00E71CB1"/>
    <w:rsid w:val="00E82B9E"/>
    <w:rsid w:val="00E84E52"/>
    <w:rsid w:val="00EA46EF"/>
    <w:rsid w:val="00EA4AEA"/>
    <w:rsid w:val="00EB1FDB"/>
    <w:rsid w:val="00EB3797"/>
    <w:rsid w:val="00ED4B3A"/>
    <w:rsid w:val="00ED583D"/>
    <w:rsid w:val="00ED6E9B"/>
    <w:rsid w:val="00EE4C27"/>
    <w:rsid w:val="00EF5D9B"/>
    <w:rsid w:val="00EF5F20"/>
    <w:rsid w:val="00F11864"/>
    <w:rsid w:val="00F1441E"/>
    <w:rsid w:val="00F32F98"/>
    <w:rsid w:val="00F365EA"/>
    <w:rsid w:val="00F54F00"/>
    <w:rsid w:val="00F6738D"/>
    <w:rsid w:val="00F70D66"/>
    <w:rsid w:val="00F757B8"/>
    <w:rsid w:val="00F83871"/>
    <w:rsid w:val="00F8478B"/>
    <w:rsid w:val="00F859F3"/>
    <w:rsid w:val="00F85FC7"/>
    <w:rsid w:val="00F92897"/>
    <w:rsid w:val="00F92C9F"/>
    <w:rsid w:val="00FA0031"/>
    <w:rsid w:val="00FD3958"/>
    <w:rsid w:val="00FE19E4"/>
    <w:rsid w:val="00FE36E2"/>
    <w:rsid w:val="00FF45C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,#e6e6e6,#f0f0f0,#919191"/>
    </o:shapedefaults>
    <o:shapelayout v:ext="edit">
      <o:idmap v:ext="edit" data="2"/>
    </o:shapelayout>
  </w:shapeDefaults>
  <w:decimalSymbol w:val="."/>
  <w:listSeparator w:val=","/>
  <w14:docId w14:val="389527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18D8"/>
    <w:pPr>
      <w:spacing w:before="120" w:after="120" w:line="264" w:lineRule="auto"/>
    </w:pPr>
    <w:rPr>
      <w:rFonts w:ascii="Tahoma" w:hAnsi="Tahoma"/>
      <w:color w:val="4D4D4D" w:themeColor="text2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8F0"/>
    <w:pPr>
      <w:keepNext/>
      <w:keepLines/>
      <w:spacing w:before="320" w:after="160" w:line="240" w:lineRule="auto"/>
      <w:outlineLvl w:val="0"/>
    </w:pPr>
    <w:rPr>
      <w:rFonts w:ascii="Arial Narrow" w:eastAsiaTheme="majorEastAsia" w:hAnsi="Arial Narrow" w:cstheme="majorBidi"/>
      <w:bCs/>
      <w:caps/>
      <w:color w:val="4C628C" w:themeColor="accent1"/>
      <w:sz w:val="32"/>
      <w:szCs w:val="32"/>
    </w:rPr>
  </w:style>
  <w:style w:type="paragraph" w:styleId="Heading2">
    <w:name w:val="heading 2"/>
    <w:basedOn w:val="Heading3"/>
    <w:next w:val="Normal"/>
    <w:link w:val="Heading2Char"/>
    <w:qFormat/>
    <w:rsid w:val="00416773"/>
    <w:pPr>
      <w:keepNext w:val="0"/>
      <w:keepLines w:val="0"/>
      <w:spacing w:before="0"/>
      <w:outlineLvl w:val="1"/>
    </w:pPr>
    <w:rPr>
      <w:rFonts w:ascii="Arial Narrow" w:eastAsia="Times New Roman" w:hAnsi="Arial Narrow" w:cs="Times New Roman"/>
      <w:bCs w:val="0"/>
      <w:color w:val="4D4D4D" w:themeColor="text2"/>
      <w:kern w:val="28"/>
      <w:sz w:val="24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5B4D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C628C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46EF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rsid w:val="00416773"/>
    <w:rPr>
      <w:rFonts w:ascii="Arial Narrow" w:eastAsia="Times New Roman" w:hAnsi="Arial Narrow" w:cs="Times New Roman"/>
      <w:b/>
      <w:color w:val="4D4D4D" w:themeColor="text2"/>
      <w:kern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D93"/>
    <w:rPr>
      <w:rFonts w:asciiTheme="majorHAnsi" w:eastAsiaTheme="majorEastAsia" w:hAnsiTheme="majorHAnsi" w:cstheme="majorBidi"/>
      <w:b/>
      <w:bCs/>
      <w:color w:val="4C628C" w:themeColor="accent1"/>
    </w:rPr>
  </w:style>
  <w:style w:type="paragraph" w:customStyle="1" w:styleId="small">
    <w:name w:val="small"/>
    <w:rsid w:val="001026A3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D548F0"/>
    <w:rPr>
      <w:rFonts w:ascii="Arial Narrow" w:eastAsiaTheme="majorEastAsia" w:hAnsi="Arial Narrow" w:cstheme="majorBidi"/>
      <w:bCs/>
      <w:caps/>
      <w:color w:val="4C628C" w:themeColor="accent1"/>
      <w:sz w:val="32"/>
      <w:szCs w:val="32"/>
    </w:rPr>
  </w:style>
  <w:style w:type="character" w:styleId="Emphasis">
    <w:name w:val="Emphasis"/>
    <w:basedOn w:val="DefaultParagraphFont"/>
    <w:uiPriority w:val="20"/>
    <w:rsid w:val="007F5CBF"/>
    <w:rPr>
      <w:b/>
      <w:i w:val="0"/>
      <w:iCs/>
      <w:color w:val="C00000"/>
    </w:rPr>
  </w:style>
  <w:style w:type="paragraph" w:styleId="Title">
    <w:name w:val="Title"/>
    <w:basedOn w:val="Normal"/>
    <w:next w:val="Normal"/>
    <w:link w:val="TitleChar"/>
    <w:qFormat/>
    <w:rsid w:val="00263DF1"/>
    <w:pPr>
      <w:framePr w:hSpace="180" w:wrap="around" w:vAnchor="text" w:hAnchor="text" w:y="1"/>
      <w:pBdr>
        <w:left w:val="single" w:sz="24" w:space="4" w:color="D0CC72" w:themeColor="accent2"/>
      </w:pBdr>
      <w:spacing w:before="0" w:after="0" w:line="240" w:lineRule="auto"/>
      <w:ind w:right="1154"/>
      <w:contextualSpacing/>
      <w:suppressOverlap/>
    </w:pPr>
    <w:rPr>
      <w:rFonts w:ascii="Arial Narrow" w:eastAsiaTheme="majorEastAsia" w:hAnsi="Arial Narrow" w:cstheme="majorBidi"/>
      <w:b/>
      <w:caps/>
      <w:noProof/>
      <w:color w:val="000000" w:themeColor="text1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rsid w:val="00263DF1"/>
    <w:rPr>
      <w:rFonts w:ascii="Arial Narrow" w:eastAsiaTheme="majorEastAsia" w:hAnsi="Arial Narrow" w:cstheme="majorBidi"/>
      <w:b/>
      <w:caps/>
      <w:noProof/>
      <w:color w:val="000000" w:themeColor="text1"/>
      <w:kern w:val="28"/>
      <w:sz w:val="48"/>
      <w:szCs w:val="52"/>
    </w:rPr>
  </w:style>
  <w:style w:type="paragraph" w:customStyle="1" w:styleId="tagline">
    <w:name w:val="tagline"/>
    <w:basedOn w:val="Normal"/>
    <w:qFormat/>
    <w:rsid w:val="00263DF1"/>
    <w:pPr>
      <w:framePr w:hSpace="180" w:wrap="around" w:vAnchor="text" w:hAnchor="text" w:y="1"/>
      <w:spacing w:before="160" w:after="0"/>
      <w:ind w:right="1642"/>
      <w:suppressOverlap/>
    </w:pPr>
    <w:rPr>
      <w:i/>
      <w:noProof/>
      <w:color w:val="000000" w:themeColor="text1"/>
      <w:sz w:val="28"/>
      <w:szCs w:val="28"/>
    </w:rPr>
  </w:style>
  <w:style w:type="paragraph" w:customStyle="1" w:styleId="testimonial">
    <w:name w:val="testimonial"/>
    <w:basedOn w:val="Normal"/>
    <w:qFormat/>
    <w:rsid w:val="00C25C66"/>
    <w:pPr>
      <w:spacing w:after="0"/>
    </w:pPr>
    <w:rPr>
      <w:rFonts w:ascii="Arial Narrow" w:hAnsi="Arial Narrow"/>
      <w:color w:val="D0CC72" w:themeColor="accent2"/>
      <w:sz w:val="32"/>
    </w:rPr>
  </w:style>
  <w:style w:type="paragraph" w:customStyle="1" w:styleId="largertext">
    <w:name w:val="larger text"/>
    <w:basedOn w:val="Normal"/>
    <w:qFormat/>
    <w:rsid w:val="00D548F0"/>
    <w:pPr>
      <w:pBdr>
        <w:top w:val="single" w:sz="8" w:space="4" w:color="D0CC72" w:themeColor="accent2"/>
        <w:bottom w:val="single" w:sz="8" w:space="4" w:color="D0CC72" w:themeColor="accent2"/>
      </w:pBdr>
      <w:spacing w:before="200" w:after="200"/>
      <w:ind w:right="115"/>
    </w:pPr>
    <w:rPr>
      <w:rFonts w:ascii="Arial Narrow" w:hAnsi="Arial Narrow"/>
      <w:color w:val="4C628C" w:themeColor="accent1"/>
      <w:sz w:val="26"/>
    </w:rPr>
  </w:style>
  <w:style w:type="paragraph" w:customStyle="1" w:styleId="bullet">
    <w:name w:val="bullet"/>
    <w:basedOn w:val="Normal"/>
    <w:qFormat/>
    <w:rsid w:val="00E403FF"/>
    <w:pPr>
      <w:numPr>
        <w:numId w:val="5"/>
      </w:numPr>
      <w:ind w:left="187" w:hanging="187"/>
      <w:contextualSpacing/>
    </w:pPr>
  </w:style>
  <w:style w:type="paragraph" w:styleId="Caption">
    <w:name w:val="caption"/>
    <w:basedOn w:val="Normal"/>
    <w:next w:val="Normal"/>
    <w:qFormat/>
    <w:rsid w:val="00416773"/>
    <w:pPr>
      <w:spacing w:line="240" w:lineRule="auto"/>
    </w:pPr>
    <w:rPr>
      <w:bCs/>
      <w:i/>
      <w:noProof/>
      <w:color w:val="000000" w:themeColor="text1"/>
      <w:sz w:val="18"/>
      <w:szCs w:val="18"/>
    </w:rPr>
  </w:style>
  <w:style w:type="paragraph" w:customStyle="1" w:styleId="introtext">
    <w:name w:val="intro text"/>
    <w:basedOn w:val="Normal"/>
    <w:qFormat/>
    <w:rsid w:val="00263DF1"/>
    <w:pPr>
      <w:spacing w:before="0" w:after="200"/>
    </w:pPr>
    <w:rPr>
      <w:rFonts w:ascii="Arial Narrow" w:hAnsi="Arial Narrow"/>
      <w:noProof/>
      <w:color w:val="000000" w:themeColor="text1"/>
      <w:sz w:val="28"/>
    </w:rPr>
  </w:style>
  <w:style w:type="paragraph" w:customStyle="1" w:styleId="address">
    <w:name w:val="address"/>
    <w:basedOn w:val="Normal"/>
    <w:rsid w:val="00360E4D"/>
    <w:pPr>
      <w:spacing w:before="60" w:after="60" w:line="240" w:lineRule="auto"/>
      <w:jc w:val="center"/>
    </w:pPr>
    <w:rPr>
      <w:color w:val="FFFFFF" w:themeColor="background1"/>
      <w:sz w:val="16"/>
    </w:rPr>
  </w:style>
  <w:style w:type="paragraph" w:customStyle="1" w:styleId="Heading1black">
    <w:name w:val="Heading 1 black"/>
    <w:basedOn w:val="Heading1"/>
    <w:qFormat/>
    <w:rsid w:val="00263DF1"/>
    <w:pPr>
      <w:outlineLvl w:val="9"/>
    </w:pPr>
    <w:rPr>
      <w:color w:val="000000" w:themeColor="text1"/>
    </w:rPr>
  </w:style>
  <w:style w:type="paragraph" w:customStyle="1" w:styleId="Normalblack">
    <w:name w:val="Normal black"/>
    <w:basedOn w:val="Normal"/>
    <w:qFormat/>
    <w:rsid w:val="00263DF1"/>
    <w:rPr>
      <w:color w:val="000000" w:themeColor="text1"/>
    </w:rPr>
  </w:style>
  <w:style w:type="paragraph" w:customStyle="1" w:styleId="introgold">
    <w:name w:val="intro gold"/>
    <w:basedOn w:val="introtext"/>
    <w:qFormat/>
    <w:rsid w:val="00361995"/>
    <w:rPr>
      <w:color w:val="D0CC72" w:themeColor="accent2"/>
    </w:rPr>
  </w:style>
  <w:style w:type="paragraph" w:styleId="Header">
    <w:name w:val="header"/>
    <w:basedOn w:val="Normal"/>
    <w:link w:val="HeaderChar"/>
    <w:rsid w:val="00361995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361995"/>
    <w:rPr>
      <w:rFonts w:ascii="Tahoma" w:hAnsi="Tahoma"/>
      <w:color w:val="4D4D4D" w:themeColor="text2"/>
      <w:sz w:val="20"/>
    </w:rPr>
  </w:style>
  <w:style w:type="paragraph" w:styleId="Footer">
    <w:name w:val="footer"/>
    <w:basedOn w:val="Normal"/>
    <w:link w:val="FooterChar"/>
    <w:rsid w:val="00361995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361995"/>
    <w:rPr>
      <w:rFonts w:ascii="Tahoma" w:hAnsi="Tahoma"/>
      <w:color w:val="4D4D4D" w:themeColor="text2"/>
      <w:sz w:val="20"/>
    </w:rPr>
  </w:style>
  <w:style w:type="paragraph" w:customStyle="1" w:styleId="Boldtext">
    <w:name w:val="Bold text"/>
    <w:basedOn w:val="Heading1"/>
    <w:link w:val="BoldtextChar"/>
    <w:qFormat/>
    <w:rsid w:val="00A36256"/>
    <w:rPr>
      <w:b/>
    </w:rPr>
  </w:style>
  <w:style w:type="character" w:styleId="Hyperlink">
    <w:name w:val="Hyperlink"/>
    <w:basedOn w:val="DefaultParagraphFont"/>
    <w:rsid w:val="00E84E52"/>
    <w:rPr>
      <w:color w:val="BEA780" w:themeColor="hyperlink"/>
      <w:u w:val="single"/>
    </w:rPr>
  </w:style>
  <w:style w:type="character" w:customStyle="1" w:styleId="BoldtextChar">
    <w:name w:val="Bold text Char"/>
    <w:basedOn w:val="Heading1Char"/>
    <w:link w:val="Boldtext"/>
    <w:rsid w:val="00A36256"/>
    <w:rPr>
      <w:rFonts w:ascii="Arial Narrow" w:eastAsiaTheme="majorEastAsia" w:hAnsi="Arial Narrow" w:cstheme="majorBidi"/>
      <w:b/>
      <w:bCs/>
      <w:caps/>
      <w:color w:val="4C628C" w:themeColor="accen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remix3d.com/details/G009SXJ50DJ7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microsoft.com/office/2017/06/relationships/model3d" Target="media/model3d1.glb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ong\AppData\Roaming\Microsoft\Templates\How%20to%20work%20with%203D%20models%20in%20Word.dotx" TargetMode="External"/></Relationships>
</file>

<file path=word/theme/theme1.xml><?xml version="1.0" encoding="utf-8"?>
<a:theme xmlns:a="http://schemas.openxmlformats.org/drawingml/2006/main" name="Office Theme">
  <a:themeElements>
    <a:clrScheme name="Custom 15">
      <a:dk1>
        <a:srgbClr val="000000"/>
      </a:dk1>
      <a:lt1>
        <a:sysClr val="window" lastClr="FFFFFF"/>
      </a:lt1>
      <a:dk2>
        <a:srgbClr val="4D4D4D"/>
      </a:dk2>
      <a:lt2>
        <a:srgbClr val="F2F2F2"/>
      </a:lt2>
      <a:accent1>
        <a:srgbClr val="4C628C"/>
      </a:accent1>
      <a:accent2>
        <a:srgbClr val="D0CC72"/>
      </a:accent2>
      <a:accent3>
        <a:srgbClr val="808388"/>
      </a:accent3>
      <a:accent4>
        <a:srgbClr val="CABFB4"/>
      </a:accent4>
      <a:accent5>
        <a:srgbClr val="41455A"/>
      </a:accent5>
      <a:accent6>
        <a:srgbClr val="CCCCCC"/>
      </a:accent6>
      <a:hlink>
        <a:srgbClr val="BEA780"/>
      </a:hlink>
      <a:folHlink>
        <a:srgbClr val="999999"/>
      </a:folHlink>
    </a:clrScheme>
    <a:fontScheme name="Revolution">
      <a:majorFont>
        <a:latin typeface="Trebuchet MS"/>
        <a:ea typeface=""/>
        <a:cs typeface=""/>
        <a:font script="Jpan" typeface="ＭＳ ゴシック"/>
      </a:majorFont>
      <a:minorFont>
        <a:latin typeface="Trebuchet MS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5904E41-171B-422C-8089-13A9066F0B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DAE77F-5B8E-4FDF-9F67-5CD6C53DE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9CD0BA-AC30-4F72-BA05-D314322B4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3A17AEC-EB0A-40E3-B7F8-3E1E2EA040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How to work with 3D models in Word</Template>
  <TotalTime>0</TotalTime>
  <Pages>3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2024-05-03T17:54:00Z</dcterms:created>
  <dcterms:modified xsi:type="dcterms:W3CDTF">2024-05-03T17:54:00Z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